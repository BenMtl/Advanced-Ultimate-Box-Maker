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 w:cstheme="minorBidi"/>
          <w:spacing w:val="0"/>
          <w:kern w:val="0"/>
          <w:sz w:val="140"/>
          <w:szCs w:val="140"/>
        </w:rPr>
        <w:id w:val="-1106495652"/>
        <w:docPartObj>
          <w:docPartGallery w:val="Cover Pages"/>
          <w:docPartUnique/>
        </w:docPartObj>
      </w:sdtPr>
      <w:sdtEndPr>
        <w:rPr>
          <w:sz w:val="24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110" w:type="pct"/>
            <w:tblLook w:val="04A0" w:firstRow="1" w:lastRow="0" w:firstColumn="1" w:lastColumn="0" w:noHBand="0" w:noVBand="1"/>
          </w:tblPr>
          <w:tblGrid>
            <w:gridCol w:w="9272"/>
          </w:tblGrid>
          <w:tr w:rsidR="004A52FA" w:rsidTr="005E210A">
            <w:trPr>
              <w:trHeight w:val="1006"/>
            </w:trPr>
            <w:tc>
              <w:tcPr>
                <w:tcW w:w="9272" w:type="dxa"/>
              </w:tcPr>
              <w:p w:rsidR="004A52FA" w:rsidRDefault="00021277" w:rsidP="00197689">
                <w:pPr>
                  <w:pStyle w:val="Titel"/>
                  <w:rPr>
                    <w:sz w:val="140"/>
                    <w:szCs w:val="140"/>
                  </w:rPr>
                </w:pPr>
                <w:sdt>
                  <w:sdtPr>
                    <w:alias w:val="Titel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3C45F6">
                      <w:t>A</w:t>
                    </w:r>
                    <w:r w:rsidR="00197689">
                      <w:t>dvanced</w:t>
                    </w:r>
                    <w:proofErr w:type="spellEnd"/>
                    <w:r w:rsidR="00197689">
                      <w:t xml:space="preserve"> Ultimate Box-</w:t>
                    </w:r>
                    <w:proofErr w:type="spellStart"/>
                    <w:r w:rsidR="00197689">
                      <w:t>Maker</w:t>
                    </w:r>
                    <w:proofErr w:type="spellEnd"/>
                  </w:sdtContent>
                </w:sdt>
              </w:p>
            </w:tc>
          </w:tr>
          <w:tr w:rsidR="004A52FA" w:rsidRPr="00387E9D" w:rsidTr="005E210A">
            <w:trPr>
              <w:trHeight w:val="795"/>
            </w:trPr>
            <w:tc>
              <w:tcPr>
                <w:tcW w:w="0" w:type="auto"/>
                <w:vAlign w:val="bottom"/>
              </w:tcPr>
              <w:p w:rsidR="004A52FA" w:rsidRPr="00197689" w:rsidRDefault="00021277" w:rsidP="00C46461">
                <w:pPr>
                  <w:pStyle w:val="Untertitel"/>
                  <w:rPr>
                    <w:lang w:val="en-GB"/>
                  </w:rPr>
                </w:pPr>
                <w:sdt>
                  <w:sdtPr>
                    <w:rPr>
                      <w:sz w:val="44"/>
                      <w:szCs w:val="44"/>
                      <w:lang w:val="en-GB"/>
                    </w:rPr>
                    <w:alias w:val="Untertitel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192EB4">
                      <w:rPr>
                        <w:sz w:val="44"/>
                        <w:szCs w:val="44"/>
                        <w:lang w:val="en-GB"/>
                      </w:rPr>
                      <w:t xml:space="preserve">With </w:t>
                    </w:r>
                    <w:r w:rsidR="00197689">
                      <w:rPr>
                        <w:sz w:val="44"/>
                        <w:szCs w:val="44"/>
                        <w:lang w:val="en-GB"/>
                      </w:rPr>
                      <w:t xml:space="preserve">Parametric </w:t>
                    </w:r>
                    <w:r w:rsidR="00C46461">
                      <w:rPr>
                        <w:sz w:val="44"/>
                        <w:szCs w:val="44"/>
                        <w:lang w:val="en-GB"/>
                      </w:rPr>
                      <w:t xml:space="preserve">Design using </w:t>
                    </w:r>
                    <w:proofErr w:type="spellStart"/>
                    <w:r w:rsidR="00C46461">
                      <w:rPr>
                        <w:sz w:val="44"/>
                        <w:szCs w:val="44"/>
                        <w:lang w:val="en-GB"/>
                      </w:rPr>
                      <w:t>OpenSCAD</w:t>
                    </w:r>
                    <w:proofErr w:type="spellEnd"/>
                  </w:sdtContent>
                </w:sdt>
              </w:p>
            </w:tc>
          </w:tr>
          <w:tr w:rsidR="004A52FA" w:rsidRPr="00E554A7" w:rsidTr="005E210A">
            <w:trPr>
              <w:trHeight w:val="1159"/>
            </w:trPr>
            <w:tc>
              <w:tcPr>
                <w:tcW w:w="0" w:type="auto"/>
                <w:vAlign w:val="bottom"/>
              </w:tcPr>
              <w:p w:rsidR="004A52FA" w:rsidRPr="00197689" w:rsidRDefault="00021277" w:rsidP="00E554A7">
                <w:pPr>
                  <w:rPr>
                    <w:color w:val="000000" w:themeColor="text1"/>
                    <w:szCs w:val="24"/>
                    <w:lang w:val="en-GB"/>
                  </w:rPr>
                </w:pPr>
                <w:sdt>
                  <w:sdtPr>
                    <w:rPr>
                      <w:lang w:val="en-GB"/>
                    </w:rPr>
                    <w:alias w:val="Exposee"/>
                    <w:id w:val="624198434"/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87489">
                      <w:rPr>
                        <w:lang w:val="en-GB"/>
                      </w:rPr>
                      <w:t xml:space="preserve">     </w:t>
                    </w:r>
                  </w:sdtContent>
                </w:sdt>
              </w:p>
            </w:tc>
          </w:tr>
        </w:tbl>
        <w:p w:rsidR="004A52FA" w:rsidRDefault="001950FC">
          <w:pPr>
            <w:spacing w:after="200"/>
          </w:pPr>
          <w:r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F64905E" wp14:editId="4003301A">
                    <wp:simplePos x="0" y="0"/>
                    <wp:positionH relativeFrom="margin">
                      <wp:posOffset>1905</wp:posOffset>
                    </wp:positionH>
                    <wp:positionV relativeFrom="margin">
                      <wp:posOffset>8796655</wp:posOffset>
                    </wp:positionV>
                    <wp:extent cx="1987550" cy="389890"/>
                    <wp:effectExtent l="0" t="0" r="0" b="0"/>
                    <wp:wrapNone/>
                    <wp:docPr id="53" name="Textfeld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8755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A604E" w:rsidRDefault="008A604E" w:rsidP="00283C1D">
                                <w:pPr>
                                  <w:pStyle w:val="Untertitel"/>
                                  <w:spacing w:after="0" w:line="240" w:lineRule="auto"/>
                                  <w:jc w:val="both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SAVEDATE  \@ "dd.MM.yyyy"  \* MERGEFORMAT </w:instrText>
                                </w:r>
                                <w:r>
                                  <w:fldChar w:fldCharType="separate"/>
                                </w:r>
                                <w:r w:rsidR="00387E9D">
                                  <w:rPr>
                                    <w:noProof/>
                                  </w:rPr>
                                  <w:t>26.08.2021</w:t>
                                </w:r>
                                <w:r>
                                  <w:fldChar w:fldCharType="end"/>
                                </w:r>
                                <w:r>
                                  <w:tab/>
                                  <w:t>Version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2F64905E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53" o:spid="_x0000_s1026" type="#_x0000_t202" style="position:absolute;margin-left:.15pt;margin-top:692.65pt;width:156.5pt;height:30.7pt;z-index:251659264;visibility:visible;mso-wrap-style:square;mso-width-percent: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" filled="f" stroked="f" strokeweight=".5pt">
                    <v:textbox style="mso-fit-shape-to-text:t">
                      <w:txbxContent>
                        <w:p w:rsidR="008A604E" w:rsidRDefault="008A604E" w:rsidP="00283C1D">
                          <w:pPr>
                            <w:pStyle w:val="Untertitel"/>
                            <w:spacing w:after="0" w:line="240" w:lineRule="auto"/>
                            <w:jc w:val="both"/>
                          </w:pPr>
                          <w:r>
                            <w:fldChar w:fldCharType="begin"/>
                          </w:r>
                          <w:r>
                            <w:instrText xml:space="preserve"> SAVEDATE  \@ "dd.MM.yyyy"  \* MERGEFORMAT </w:instrText>
                          </w:r>
                          <w:r>
                            <w:fldChar w:fldCharType="separate"/>
                          </w:r>
                          <w:r w:rsidR="00387E9D">
                            <w:rPr>
                              <w:noProof/>
                            </w:rPr>
                            <w:t>26.08.2021</w:t>
                          </w:r>
                          <w:r>
                            <w:fldChar w:fldCharType="end"/>
                          </w:r>
                          <w:r>
                            <w:tab/>
                            <w:t>Version 1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83C1D" w:rsidRPr="00283C1D"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5593A00" wp14:editId="5B12E2B2">
                    <wp:simplePos x="0" y="0"/>
                    <wp:positionH relativeFrom="margin">
                      <wp:posOffset>4092575</wp:posOffset>
                    </wp:positionH>
                    <wp:positionV relativeFrom="margin">
                      <wp:posOffset>8761730</wp:posOffset>
                    </wp:positionV>
                    <wp:extent cx="1625600" cy="389890"/>
                    <wp:effectExtent l="0" t="0" r="0" b="0"/>
                    <wp:wrapNone/>
                    <wp:docPr id="1" name="Textfeld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25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alias w:val="Autor"/>
                                  <w:tag w:val=""/>
                                  <w:id w:val="-416636383"/>
                                  <w:placeholder>
                                    <w:docPart w:val="DFA11FA57D14467997E26C5DAD85E159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604E" w:rsidRDefault="008A604E" w:rsidP="00283C1D">
                                    <w:pPr>
                                      <w:pStyle w:val="Untertitel"/>
                                      <w:spacing w:after="0" w:line="240" w:lineRule="auto"/>
                                      <w:jc w:val="both"/>
                                    </w:pPr>
                                    <w:r>
                                      <w:t>Miguel Ostermann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593A00" id="Textfeld 1" o:spid="_x0000_s1027" type="#_x0000_t202" style="position:absolute;margin-left:322.25pt;margin-top:689.9pt;width:128pt;height:30.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alias w:val="Autor"/>
                            <w:tag w:val=""/>
                            <w:id w:val="-416636383"/>
                            <w:placeholder>
                              <w:docPart w:val="DFA11FA57D14467997E26C5DAD85E159"/>
                            </w:placeholder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8A604E" w:rsidRDefault="008A604E" w:rsidP="00283C1D">
                              <w:pPr>
                                <w:pStyle w:val="Untertitel"/>
                                <w:spacing w:after="0" w:line="240" w:lineRule="auto"/>
                                <w:jc w:val="both"/>
                              </w:pPr>
                              <w:r>
                                <w:t>Miguel Ostermann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4A52FA" w:rsidRPr="003C45F6"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E8FB88D" wp14:editId="6AA7FD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htec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195CA19B" id="Rechteck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 w:rsidR="004A52FA"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A29623" wp14:editId="7D66971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hteck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A604E" w:rsidRPr="00283C1D" w:rsidRDefault="00021277" w:rsidP="00283C1D">
                                <w:pPr>
                                  <w:jc w:val="center"/>
                                  <w:rPr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</w:rPr>
                                    <w:alias w:val="Kategorie"/>
                                    <w:tag w:val=""/>
                                    <w:id w:val="90341342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A604E">
                                      <w:rPr>
                                        <w:sz w:val="96"/>
                                        <w:szCs w:val="96"/>
                                      </w:rPr>
                                      <w:t>Electronic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49A29623" id="Rechteck 54" o:spid="_x0000_s1028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" fillcolor="#4f81bd [3204]" stroked="f" strokeweight="2pt">
                    <v:textbox>
                      <w:txbxContent>
                        <w:p w:rsidR="008A604E" w:rsidRPr="00283C1D" w:rsidRDefault="008A604E" w:rsidP="00283C1D">
                          <w:pPr>
                            <w:jc w:val="center"/>
                            <w:rPr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sz w:val="96"/>
                                <w:szCs w:val="96"/>
                              </w:rPr>
                              <w:alias w:val="Kategorie"/>
                              <w:tag w:val=""/>
                              <w:id w:val="90341342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sz w:val="96"/>
                                  <w:szCs w:val="96"/>
                                </w:rPr>
                                <w:t>Electronic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A52FA">
            <w:rPr>
              <w:noProof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3BEB65A" wp14:editId="26667DA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htec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E40A702" id="Rechteck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4lYHMOYBAAAS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4A52FA" w:rsidRPr="00197689">
            <w:rPr>
              <w:lang w:val="en-GB"/>
            </w:rPr>
            <w:br w:type="page"/>
          </w: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eastAsia="en-US"/>
        </w:rPr>
        <w:id w:val="-321198766"/>
        <w:docPartObj>
          <w:docPartGallery w:val="Table of Contents"/>
          <w:docPartUnique/>
        </w:docPartObj>
      </w:sdtPr>
      <w:sdtEndPr/>
      <w:sdtContent>
        <w:p w:rsidR="00BA492F" w:rsidRDefault="003C45F6">
          <w:pPr>
            <w:pStyle w:val="Inhaltsverzeichnisberschrift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</w:p>
        <w:p w:rsidR="00A46FE5" w:rsidRDefault="00BA492F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914520" w:history="1">
            <w:r w:rsidR="00A46FE5" w:rsidRPr="00632E3B">
              <w:rPr>
                <w:rStyle w:val="Hyperlink"/>
                <w:noProof/>
                <w:lang w:val="en-GB"/>
              </w:rPr>
              <w:t>Introduction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_Toc80914520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0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21" w:history="1">
            <w:r w:rsidR="00A46FE5" w:rsidRPr="00632E3B">
              <w:rPr>
                <w:rStyle w:val="Hyperlink"/>
                <w:noProof/>
                <w:lang w:val="en-GB"/>
              </w:rPr>
              <w:t>Originally box designs, used libraries, license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_Toc80914521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0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22" w:history="1">
            <w:r w:rsidR="00A46FE5" w:rsidRPr="00632E3B">
              <w:rPr>
                <w:rStyle w:val="Hyperlink"/>
                <w:noProof/>
                <w:lang w:val="en-GB"/>
              </w:rPr>
              <w:t>User Part of the “Advanced Ultimate Box-Maker”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_Toc80914522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1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23" w:history="1">
            <w:r w:rsidR="00A46FE5" w:rsidRPr="00632E3B">
              <w:rPr>
                <w:rStyle w:val="Hyperlink"/>
                <w:noProof/>
                <w:lang w:val="en-GB"/>
              </w:rPr>
              <w:t>Installation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_Toc80914523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1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24" w:history="1">
            <w:r w:rsidR="00A46FE5" w:rsidRPr="00632E3B">
              <w:rPr>
                <w:rStyle w:val="Hyperlink"/>
                <w:noProof/>
                <w:lang w:val="en-GB"/>
              </w:rPr>
              <w:t>Features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_Toc80914524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1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25" w:history="1">
            <w:r w:rsidR="00A46FE5" w:rsidRPr="00632E3B">
              <w:rPr>
                <w:rStyle w:val="Hyperlink"/>
                <w:noProof/>
                <w:lang w:val="en-GB"/>
              </w:rPr>
              <w:t>Summary of Existing Features which the original version and the improved version have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_Toc80914525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1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26" w:history="1">
            <w:r w:rsidR="00A46FE5" w:rsidRPr="00632E3B">
              <w:rPr>
                <w:rStyle w:val="Hyperlink"/>
                <w:noProof/>
                <w:lang w:val="en-GB"/>
              </w:rPr>
              <w:t>Added more features, list of the most important ones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_Toc80914526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2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27" w:history="1">
            <w:r w:rsidR="00A46FE5" w:rsidRPr="00632E3B">
              <w:rPr>
                <w:rStyle w:val="Hyperlink"/>
                <w:noProof/>
                <w:lang w:val="en-GB"/>
              </w:rPr>
              <w:t>Handling the program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_Toc80914527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2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28" w:history="1">
            <w:r w:rsidR="00A46FE5" w:rsidRPr="00632E3B">
              <w:rPr>
                <w:rStyle w:val="Hyperlink"/>
                <w:noProof/>
                <w:lang w:val="en-GB"/>
              </w:rPr>
              <w:t>Sections and values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_Toc80914528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2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29" w:history="1">
            <w:r w:rsidR="00A46FE5" w:rsidRPr="00632E3B">
              <w:rPr>
                <w:rStyle w:val="Hyperlink"/>
                <w:noProof/>
                <w:lang w:val="en-GB"/>
              </w:rPr>
              <w:t>Explanation of the most important values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_Toc80914529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3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A46FE5" w:rsidRDefault="0002127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80914530" w:history="1">
            <w:r w:rsidR="00A46FE5" w:rsidRPr="00632E3B">
              <w:rPr>
                <w:rStyle w:val="Hyperlink"/>
                <w:noProof/>
                <w:lang w:val="en-GB"/>
              </w:rPr>
              <w:t>Explanations of the program-parts</w:t>
            </w:r>
            <w:r w:rsidR="00A46FE5">
              <w:rPr>
                <w:noProof/>
                <w:webHidden/>
              </w:rPr>
              <w:tab/>
            </w:r>
            <w:r w:rsidR="00A46FE5">
              <w:rPr>
                <w:noProof/>
                <w:webHidden/>
              </w:rPr>
              <w:fldChar w:fldCharType="begin"/>
            </w:r>
            <w:r w:rsidR="00A46FE5">
              <w:rPr>
                <w:noProof/>
                <w:webHidden/>
              </w:rPr>
              <w:instrText xml:space="preserve"> PAGEREF _Toc80914530 \h </w:instrText>
            </w:r>
            <w:r w:rsidR="00A46FE5">
              <w:rPr>
                <w:noProof/>
                <w:webHidden/>
              </w:rPr>
            </w:r>
            <w:r w:rsidR="00A46FE5">
              <w:rPr>
                <w:noProof/>
                <w:webHidden/>
              </w:rPr>
              <w:fldChar w:fldCharType="separate"/>
            </w:r>
            <w:r w:rsidR="00A46FE5">
              <w:rPr>
                <w:noProof/>
                <w:webHidden/>
              </w:rPr>
              <w:t>7</w:t>
            </w:r>
            <w:r w:rsidR="00A46FE5">
              <w:rPr>
                <w:noProof/>
                <w:webHidden/>
              </w:rPr>
              <w:fldChar w:fldCharType="end"/>
            </w:r>
          </w:hyperlink>
        </w:p>
        <w:p w:rsidR="00BA492F" w:rsidRDefault="00BA492F">
          <w:r>
            <w:rPr>
              <w:b/>
              <w:bCs/>
            </w:rPr>
            <w:fldChar w:fldCharType="end"/>
          </w:r>
        </w:p>
      </w:sdtContent>
    </w:sdt>
    <w:p w:rsidR="00BA492F" w:rsidRPr="00BA492F" w:rsidRDefault="00BA492F" w:rsidP="00BA492F"/>
    <w:p w:rsidR="004A52FA" w:rsidRDefault="004A52FA">
      <w:pPr>
        <w:spacing w:after="200"/>
        <w:rPr>
          <w:rFonts w:eastAsiaTheme="majorEastAsia" w:cstheme="majorBidi"/>
          <w:b/>
          <w:bCs/>
          <w:sz w:val="28"/>
          <w:szCs w:val="28"/>
        </w:rPr>
        <w:sectPr w:rsidR="004A52FA" w:rsidSect="00F90721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</w:p>
    <w:p w:rsidR="00987489" w:rsidRPr="00987489" w:rsidRDefault="00987489" w:rsidP="00987489">
      <w:pPr>
        <w:pStyle w:val="berschrift1"/>
        <w:rPr>
          <w:lang w:val="en-GB"/>
        </w:rPr>
      </w:pPr>
      <w:bookmarkStart w:id="0" w:name="_Toc80914520"/>
      <w:r w:rsidRPr="00987489">
        <w:rPr>
          <w:lang w:val="en-GB"/>
        </w:rPr>
        <w:lastRenderedPageBreak/>
        <w:t>Introduction</w:t>
      </w:r>
      <w:bookmarkEnd w:id="0"/>
    </w:p>
    <w:p w:rsidR="00987489" w:rsidRPr="00987489" w:rsidRDefault="00987489" w:rsidP="00987489">
      <w:pPr>
        <w:rPr>
          <w:lang w:val="en-GB"/>
        </w:rPr>
      </w:pPr>
    </w:p>
    <w:p w:rsidR="00387E9D" w:rsidRDefault="00987489" w:rsidP="00987489">
      <w:pPr>
        <w:rPr>
          <w:lang w:val="en-GB"/>
        </w:rPr>
      </w:pPr>
      <w:r>
        <w:rPr>
          <w:lang w:val="en-GB"/>
        </w:rPr>
        <w:t xml:space="preserve">For my projects in electronics I often need an appropriate housing. </w:t>
      </w:r>
    </w:p>
    <w:p w:rsidR="005202C9" w:rsidRDefault="00987489" w:rsidP="00987489">
      <w:pPr>
        <w:rPr>
          <w:lang w:val="en-GB"/>
        </w:rPr>
      </w:pPr>
      <w:r>
        <w:rPr>
          <w:lang w:val="en-GB"/>
        </w:rPr>
        <w:t xml:space="preserve">Commercial products have the disadvantage that they don’t fit exactly and cause a lot of work for manual </w:t>
      </w:r>
      <w:r w:rsidR="005202C9">
        <w:rPr>
          <w:lang w:val="en-GB"/>
        </w:rPr>
        <w:t>drilling, cutting, adapting, etc.</w:t>
      </w:r>
    </w:p>
    <w:p w:rsidR="00071D9C" w:rsidRDefault="005202C9" w:rsidP="00987489">
      <w:pPr>
        <w:rPr>
          <w:lang w:val="en-GB"/>
        </w:rPr>
      </w:pPr>
      <w:r>
        <w:rPr>
          <w:lang w:val="en-GB"/>
        </w:rPr>
        <w:t xml:space="preserve">I </w:t>
      </w:r>
      <w:r w:rsidR="00987489">
        <w:rPr>
          <w:lang w:val="en-GB"/>
        </w:rPr>
        <w:t xml:space="preserve">needed a </w:t>
      </w:r>
      <w:r>
        <w:rPr>
          <w:lang w:val="en-GB"/>
        </w:rPr>
        <w:t xml:space="preserve">software </w:t>
      </w:r>
      <w:r w:rsidR="00987489">
        <w:rPr>
          <w:lang w:val="en-GB"/>
        </w:rPr>
        <w:t>solution for c</w:t>
      </w:r>
      <w:r w:rsidR="00987489" w:rsidRPr="00987489">
        <w:rPr>
          <w:lang w:val="en-GB"/>
        </w:rPr>
        <w:t>reating a</w:t>
      </w:r>
      <w:r w:rsidR="00987489">
        <w:rPr>
          <w:lang w:val="en-GB"/>
        </w:rPr>
        <w:t>n individual</w:t>
      </w:r>
      <w:r w:rsidR="00987489" w:rsidRPr="00987489">
        <w:rPr>
          <w:lang w:val="en-GB"/>
        </w:rPr>
        <w:t xml:space="preserve"> </w:t>
      </w:r>
      <w:r>
        <w:rPr>
          <w:lang w:val="en-GB"/>
        </w:rPr>
        <w:t>box using</w:t>
      </w:r>
      <w:r w:rsidR="00987489">
        <w:rPr>
          <w:lang w:val="en-GB"/>
        </w:rPr>
        <w:t xml:space="preserve"> </w:t>
      </w:r>
      <w:r>
        <w:rPr>
          <w:lang w:val="en-GB"/>
        </w:rPr>
        <w:t xml:space="preserve">a </w:t>
      </w:r>
      <w:r w:rsidR="00987489">
        <w:rPr>
          <w:lang w:val="en-GB"/>
        </w:rPr>
        <w:t>3D-</w:t>
      </w:r>
      <w:r>
        <w:rPr>
          <w:lang w:val="en-GB"/>
        </w:rPr>
        <w:t>printer.</w:t>
      </w:r>
    </w:p>
    <w:p w:rsidR="00987489" w:rsidRDefault="005202C9" w:rsidP="00071D9C">
      <w:pPr>
        <w:pStyle w:val="Listenabsatz"/>
        <w:numPr>
          <w:ilvl w:val="0"/>
          <w:numId w:val="77"/>
        </w:numPr>
        <w:rPr>
          <w:lang w:val="en-GB"/>
        </w:rPr>
      </w:pPr>
      <w:r w:rsidRPr="00071D9C">
        <w:rPr>
          <w:lang w:val="en-GB"/>
        </w:rPr>
        <w:t>The software must have mainly a parametric design so that the properties of the box can be easily changed.</w:t>
      </w:r>
    </w:p>
    <w:p w:rsidR="00071D9C" w:rsidRDefault="00071D9C" w:rsidP="00071D9C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>The software must have a GUI for changing the parameters so that the program code does not need to be changed.</w:t>
      </w:r>
    </w:p>
    <w:p w:rsidR="00071D9C" w:rsidRPr="00071D9C" w:rsidRDefault="00071D9C" w:rsidP="00071D9C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>Ideally the software allows to save the parameters in individual files</w:t>
      </w:r>
      <w:r w:rsidR="00C9078D">
        <w:rPr>
          <w:lang w:val="en-GB"/>
        </w:rPr>
        <w:t>.</w:t>
      </w:r>
    </w:p>
    <w:p w:rsidR="005202C9" w:rsidRDefault="00071D9C" w:rsidP="00987489">
      <w:pPr>
        <w:rPr>
          <w:lang w:val="en-GB"/>
        </w:rPr>
      </w:pPr>
      <w:r>
        <w:rPr>
          <w:lang w:val="en-GB"/>
        </w:rPr>
        <w:t xml:space="preserve">The software with the less disadvantages I could find, was </w:t>
      </w:r>
      <w:proofErr w:type="spellStart"/>
      <w:r>
        <w:rPr>
          <w:lang w:val="en-GB"/>
        </w:rPr>
        <w:t>OpenSCAD</w:t>
      </w:r>
      <w:proofErr w:type="spellEnd"/>
      <w:r>
        <w:rPr>
          <w:lang w:val="en-GB"/>
        </w:rPr>
        <w:t>.</w:t>
      </w:r>
    </w:p>
    <w:p w:rsidR="00071D9C" w:rsidRDefault="00071D9C" w:rsidP="00987489">
      <w:pPr>
        <w:rPr>
          <w:lang w:val="en-GB"/>
        </w:rPr>
      </w:pPr>
      <w:r>
        <w:rPr>
          <w:lang w:val="en-GB"/>
        </w:rPr>
        <w:t xml:space="preserve">It is relatively easy to learn and has a so called customizer for changing and saving the parameters. But it has also a lot of restrictions to deal with. Despite this </w:t>
      </w:r>
      <w:proofErr w:type="spellStart"/>
      <w:r>
        <w:rPr>
          <w:lang w:val="en-GB"/>
        </w:rPr>
        <w:t>OpenSCAD</w:t>
      </w:r>
      <w:proofErr w:type="spellEnd"/>
      <w:r>
        <w:rPr>
          <w:lang w:val="en-GB"/>
        </w:rPr>
        <w:t xml:space="preserve"> was the first choice. My normal</w:t>
      </w:r>
      <w:r w:rsidR="00C9078D">
        <w:rPr>
          <w:lang w:val="en-GB"/>
        </w:rPr>
        <w:t>l</w:t>
      </w:r>
      <w:r>
        <w:rPr>
          <w:lang w:val="en-GB"/>
        </w:rPr>
        <w:t xml:space="preserve">y used CAD-Software “Fusion-360” is nice to use but has only a bit of </w:t>
      </w:r>
      <w:r w:rsidR="00C9078D">
        <w:rPr>
          <w:lang w:val="en-GB"/>
        </w:rPr>
        <w:t xml:space="preserve">a </w:t>
      </w:r>
      <w:r>
        <w:rPr>
          <w:lang w:val="en-GB"/>
        </w:rPr>
        <w:t>customizer.</w:t>
      </w:r>
    </w:p>
    <w:p w:rsidR="00987489" w:rsidRDefault="00987489" w:rsidP="00987489">
      <w:pPr>
        <w:rPr>
          <w:lang w:val="en-GB"/>
        </w:rPr>
      </w:pPr>
    </w:p>
    <w:p w:rsidR="00071D9C" w:rsidRDefault="00071D9C" w:rsidP="00987489">
      <w:pPr>
        <w:rPr>
          <w:lang w:val="en-GB"/>
        </w:rPr>
      </w:pPr>
      <w:r>
        <w:rPr>
          <w:lang w:val="en-GB"/>
        </w:rPr>
        <w:t>For that</w:t>
      </w:r>
      <w:r w:rsidR="00B90E6D">
        <w:rPr>
          <w:lang w:val="en-GB"/>
        </w:rPr>
        <w:t xml:space="preserve"> reason</w:t>
      </w:r>
      <w:r>
        <w:rPr>
          <w:lang w:val="en-GB"/>
        </w:rPr>
        <w:t xml:space="preserve">, the </w:t>
      </w:r>
      <w:r w:rsidR="00E2326A">
        <w:rPr>
          <w:lang w:val="en-GB"/>
        </w:rPr>
        <w:t>decision was</w:t>
      </w:r>
      <w:r>
        <w:rPr>
          <w:lang w:val="en-GB"/>
        </w:rPr>
        <w:t xml:space="preserve"> using </w:t>
      </w:r>
      <w:proofErr w:type="spellStart"/>
      <w:r>
        <w:rPr>
          <w:lang w:val="en-GB"/>
        </w:rPr>
        <w:t>OpenSCAD</w:t>
      </w:r>
      <w:proofErr w:type="spellEnd"/>
      <w:r w:rsidR="00E2326A">
        <w:rPr>
          <w:lang w:val="en-GB"/>
        </w:rPr>
        <w:t xml:space="preserve"> and I searched around which programs exi</w:t>
      </w:r>
      <w:r w:rsidR="00C9078D">
        <w:rPr>
          <w:lang w:val="en-GB"/>
        </w:rPr>
        <w:t>s</w:t>
      </w:r>
      <w:r w:rsidR="00E2326A">
        <w:rPr>
          <w:lang w:val="en-GB"/>
        </w:rPr>
        <w:t>t</w:t>
      </w:r>
      <w:r w:rsidR="00C9078D">
        <w:rPr>
          <w:lang w:val="en-GB"/>
        </w:rPr>
        <w:t>s</w:t>
      </w:r>
      <w:r w:rsidR="00E2326A">
        <w:rPr>
          <w:lang w:val="en-GB"/>
        </w:rPr>
        <w:t xml:space="preserve"> to solve my problem.</w:t>
      </w:r>
    </w:p>
    <w:p w:rsidR="00E2326A" w:rsidRDefault="00E2326A" w:rsidP="00987489">
      <w:pPr>
        <w:rPr>
          <w:lang w:val="en-GB"/>
        </w:rPr>
      </w:pPr>
    </w:p>
    <w:p w:rsidR="00C9078D" w:rsidRDefault="00C9078D" w:rsidP="00987489">
      <w:pPr>
        <w:rPr>
          <w:lang w:val="en-GB"/>
        </w:rPr>
      </w:pPr>
      <w:r>
        <w:rPr>
          <w:lang w:val="en-GB"/>
        </w:rPr>
        <w:t>I found the “Ultimate Box Maker” with its forks and put me on to extend the features of these programs with help of some excellent libraries.</w:t>
      </w:r>
    </w:p>
    <w:p w:rsidR="00C9078D" w:rsidRDefault="00C9078D" w:rsidP="00987489">
      <w:pPr>
        <w:rPr>
          <w:lang w:val="en-GB"/>
        </w:rPr>
      </w:pPr>
      <w:r>
        <w:rPr>
          <w:lang w:val="en-GB"/>
        </w:rPr>
        <w:t>The result is this “Advanced Ultimate Box Maker”.</w:t>
      </w:r>
    </w:p>
    <w:p w:rsidR="00C9078D" w:rsidRDefault="00C9078D" w:rsidP="00987489">
      <w:pPr>
        <w:rPr>
          <w:lang w:val="en-GB"/>
        </w:rPr>
      </w:pPr>
    </w:p>
    <w:p w:rsidR="00B90E6D" w:rsidRDefault="00B90E6D" w:rsidP="00B90E6D">
      <w:pPr>
        <w:pStyle w:val="berschrift2"/>
        <w:rPr>
          <w:lang w:val="en-GB"/>
        </w:rPr>
      </w:pPr>
      <w:bookmarkStart w:id="1" w:name="_Toc80914521"/>
      <w:r>
        <w:rPr>
          <w:lang w:val="en-GB"/>
        </w:rPr>
        <w:t>Originally box designs, used libraries, license</w:t>
      </w:r>
      <w:bookmarkEnd w:id="1"/>
    </w:p>
    <w:p w:rsidR="00C6437C" w:rsidRPr="00C6437C" w:rsidRDefault="00C6437C" w:rsidP="00C6437C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 xml:space="preserve">Programs are under license </w:t>
      </w:r>
      <w:r w:rsidRPr="00C6437C">
        <w:rPr>
          <w:lang w:val="en-GB"/>
        </w:rPr>
        <w:t>CC BY-NC 3.0 License</w:t>
      </w:r>
      <w:r>
        <w:rPr>
          <w:lang w:val="en-GB"/>
        </w:rPr>
        <w:t xml:space="preserve"> and </w:t>
      </w:r>
      <w:r w:rsidRPr="00C6437C">
        <w:rPr>
          <w:lang w:val="en-GB"/>
        </w:rPr>
        <w:t>GNU G</w:t>
      </w:r>
      <w:r>
        <w:rPr>
          <w:lang w:val="en-GB"/>
        </w:rPr>
        <w:t>eneral Public License 3</w:t>
      </w:r>
    </w:p>
    <w:p w:rsidR="00B90E6D" w:rsidRPr="00C6437C" w:rsidRDefault="00B90E6D" w:rsidP="00C6437C">
      <w:pPr>
        <w:pStyle w:val="Listenabsatz"/>
        <w:numPr>
          <w:ilvl w:val="0"/>
          <w:numId w:val="77"/>
        </w:numPr>
        <w:ind w:left="714" w:hanging="357"/>
        <w:contextualSpacing w:val="0"/>
        <w:rPr>
          <w:lang w:val="en-GB"/>
        </w:rPr>
      </w:pPr>
      <w:r w:rsidRPr="00C6437C">
        <w:rPr>
          <w:lang w:val="en-GB"/>
        </w:rPr>
        <w:t>The original design was</w:t>
      </w:r>
      <w:r w:rsidR="00987489" w:rsidRPr="00C6437C">
        <w:rPr>
          <w:lang w:val="en-GB"/>
        </w:rPr>
        <w:t xml:space="preserve"> </w:t>
      </w:r>
      <w:r w:rsidR="00C6437C">
        <w:rPr>
          <w:lang w:val="en-GB"/>
        </w:rPr>
        <w:t xml:space="preserve">by </w:t>
      </w:r>
      <w:r w:rsidR="00987489" w:rsidRPr="00C6437C">
        <w:rPr>
          <w:lang w:val="en-GB"/>
        </w:rPr>
        <w:t xml:space="preserve">“Ultimate Box Maker” from </w:t>
      </w:r>
      <w:proofErr w:type="spellStart"/>
      <w:r w:rsidR="00987489" w:rsidRPr="00C6437C">
        <w:rPr>
          <w:lang w:val="en-GB"/>
        </w:rPr>
        <w:t>Heartman</w:t>
      </w:r>
      <w:proofErr w:type="spellEnd"/>
      <w:r w:rsidR="00987489" w:rsidRPr="00C6437C">
        <w:rPr>
          <w:lang w:val="en-GB"/>
        </w:rPr>
        <w:t xml:space="preserve"> </w:t>
      </w:r>
      <w:hyperlink r:id="rId15" w:history="1">
        <w:r w:rsidRPr="00C6437C">
          <w:rPr>
            <w:rStyle w:val="Hyperlink"/>
            <w:lang w:val="en-GB"/>
          </w:rPr>
          <w:t>www.thingiverse.com/thing:1264391</w:t>
        </w:r>
      </w:hyperlink>
      <w:r w:rsidRPr="00C6437C">
        <w:rPr>
          <w:lang w:val="en-GB"/>
        </w:rPr>
        <w:t xml:space="preserve"> and </w:t>
      </w:r>
      <w:r w:rsidR="00C6437C" w:rsidRPr="00C6437C">
        <w:rPr>
          <w:lang w:val="en-GB"/>
        </w:rPr>
        <w:t>http://heartygfx.blogspot.com</w:t>
      </w:r>
    </w:p>
    <w:p w:rsidR="00B90E6D" w:rsidRPr="00C6437C" w:rsidRDefault="00C6437C" w:rsidP="00C6437C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>T</w:t>
      </w:r>
      <w:r w:rsidR="00B90E6D" w:rsidRPr="00C6437C">
        <w:rPr>
          <w:lang w:val="en-GB"/>
        </w:rPr>
        <w:t>he great improvement to a PCB-based construction was the</w:t>
      </w:r>
      <w:r w:rsidR="00987489" w:rsidRPr="00C6437C">
        <w:rPr>
          <w:lang w:val="en-GB"/>
        </w:rPr>
        <w:t xml:space="preserve"> “Customizable revised Ultimate Box Maker” from </w:t>
      </w:r>
      <w:proofErr w:type="spellStart"/>
      <w:r w:rsidR="00987489" w:rsidRPr="00C6437C">
        <w:rPr>
          <w:lang w:val="en-GB"/>
        </w:rPr>
        <w:t>jbebel</w:t>
      </w:r>
      <w:proofErr w:type="spellEnd"/>
      <w:r w:rsidR="00987489" w:rsidRPr="00C6437C">
        <w:rPr>
          <w:lang w:val="en-GB"/>
        </w:rPr>
        <w:t xml:space="preserve"> </w:t>
      </w:r>
      <w:hyperlink r:id="rId16" w:history="1">
        <w:r w:rsidR="00B90E6D" w:rsidRPr="00C6437C">
          <w:rPr>
            <w:rStyle w:val="Hyperlink"/>
            <w:lang w:val="en-GB"/>
          </w:rPr>
          <w:t>www.thingiverse.com/thing:2938921</w:t>
        </w:r>
      </w:hyperlink>
      <w:r w:rsidR="00B90E6D" w:rsidRPr="00C6437C">
        <w:rPr>
          <w:lang w:val="en-GB"/>
        </w:rPr>
        <w:t xml:space="preserve"> and </w:t>
      </w:r>
      <w:hyperlink r:id="rId17" w:history="1">
        <w:r w:rsidRPr="00C6437C">
          <w:rPr>
            <w:rStyle w:val="Hyperlink"/>
            <w:lang w:val="en-GB"/>
          </w:rPr>
          <w:t>https://github.com/jbebel/Ultimate-Box-Maker</w:t>
        </w:r>
      </w:hyperlink>
      <w:r w:rsidRPr="00C6437C">
        <w:rPr>
          <w:lang w:val="en-GB"/>
        </w:rPr>
        <w:t>.</w:t>
      </w:r>
    </w:p>
    <w:p w:rsidR="00987489" w:rsidRDefault="00B90E6D" w:rsidP="00C6437C">
      <w:pPr>
        <w:pStyle w:val="Listenabsatz"/>
        <w:numPr>
          <w:ilvl w:val="0"/>
          <w:numId w:val="77"/>
        </w:numPr>
        <w:rPr>
          <w:lang w:val="en-GB"/>
        </w:rPr>
      </w:pPr>
      <w:r w:rsidRPr="00C6437C">
        <w:rPr>
          <w:lang w:val="en-GB"/>
        </w:rPr>
        <w:t xml:space="preserve">I was inspired for the fan-part by the </w:t>
      </w:r>
      <w:r w:rsidR="00987489" w:rsidRPr="00C6437C">
        <w:rPr>
          <w:lang w:val="en-GB"/>
        </w:rPr>
        <w:t xml:space="preserve">“Customizable Fan Grill Cover” from </w:t>
      </w:r>
      <w:proofErr w:type="spellStart"/>
      <w:r w:rsidR="00987489" w:rsidRPr="00C6437C">
        <w:rPr>
          <w:lang w:val="en-GB"/>
        </w:rPr>
        <w:t>mightynozzle</w:t>
      </w:r>
      <w:proofErr w:type="spellEnd"/>
      <w:r w:rsidR="00987489" w:rsidRPr="00C6437C">
        <w:rPr>
          <w:lang w:val="en-GB"/>
        </w:rPr>
        <w:t xml:space="preserve"> </w:t>
      </w:r>
      <w:hyperlink r:id="rId18" w:history="1">
        <w:r w:rsidRPr="00C6437C">
          <w:rPr>
            <w:rStyle w:val="Hyperlink"/>
            <w:lang w:val="en-GB"/>
          </w:rPr>
          <w:t>www.thingiverse.com/thing:2802474</w:t>
        </w:r>
      </w:hyperlink>
    </w:p>
    <w:p w:rsidR="00B90E6D" w:rsidRDefault="00C6437C" w:rsidP="00C6437C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 xml:space="preserve">Library “BOSL2” from </w:t>
      </w:r>
      <w:hyperlink r:id="rId19" w:history="1">
        <w:r w:rsidRPr="00F776A2">
          <w:rPr>
            <w:rStyle w:val="Hyperlink"/>
            <w:lang w:val="en-GB"/>
          </w:rPr>
          <w:t>https://github.com/revarbat/BOSL2/</w:t>
        </w:r>
      </w:hyperlink>
    </w:p>
    <w:p w:rsidR="00C6437C" w:rsidRDefault="00C6437C" w:rsidP="00C6437C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>Library “</w:t>
      </w:r>
      <w:proofErr w:type="spellStart"/>
      <w:r>
        <w:rPr>
          <w:lang w:val="en-GB"/>
        </w:rPr>
        <w:t>NopSCADlib</w:t>
      </w:r>
      <w:proofErr w:type="spellEnd"/>
      <w:r>
        <w:rPr>
          <w:lang w:val="en-GB"/>
        </w:rPr>
        <w:t xml:space="preserve">” from </w:t>
      </w:r>
      <w:hyperlink r:id="rId20" w:history="1">
        <w:r w:rsidR="000C3C18" w:rsidRPr="00BF6F5C">
          <w:rPr>
            <w:rStyle w:val="Hyperlink"/>
            <w:lang w:val="en-GB"/>
          </w:rPr>
          <w:t>https://github.com/nophead/NopSCADlib/</w:t>
        </w:r>
      </w:hyperlink>
    </w:p>
    <w:p w:rsidR="00B90E6D" w:rsidRPr="00987489" w:rsidRDefault="00B90E6D" w:rsidP="00987489">
      <w:pPr>
        <w:rPr>
          <w:lang w:val="en-GB"/>
        </w:rPr>
      </w:pPr>
    </w:p>
    <w:p w:rsidR="00987489" w:rsidRPr="00987489" w:rsidRDefault="00987489" w:rsidP="00987489">
      <w:pPr>
        <w:rPr>
          <w:lang w:val="en-GB"/>
        </w:rPr>
      </w:pPr>
    </w:p>
    <w:p w:rsidR="00987489" w:rsidRPr="00987489" w:rsidRDefault="00987489" w:rsidP="00987489">
      <w:pPr>
        <w:rPr>
          <w:lang w:val="en-GB"/>
        </w:rPr>
      </w:pPr>
    </w:p>
    <w:p w:rsidR="00987489" w:rsidRPr="00987489" w:rsidRDefault="00987489" w:rsidP="00987489">
      <w:pPr>
        <w:rPr>
          <w:lang w:val="en-GB"/>
        </w:rPr>
      </w:pPr>
    </w:p>
    <w:p w:rsidR="009B66D7" w:rsidRPr="002668BC" w:rsidRDefault="002668BC" w:rsidP="00987489">
      <w:pPr>
        <w:pStyle w:val="berschrift1"/>
        <w:rPr>
          <w:lang w:val="en-GB"/>
        </w:rPr>
      </w:pPr>
      <w:bookmarkStart w:id="2" w:name="_Toc80914522"/>
      <w:r>
        <w:rPr>
          <w:lang w:val="en-GB"/>
        </w:rPr>
        <w:lastRenderedPageBreak/>
        <w:t xml:space="preserve">User Part of </w:t>
      </w:r>
      <w:r w:rsidR="000C3C18">
        <w:rPr>
          <w:lang w:val="en-GB"/>
        </w:rPr>
        <w:t xml:space="preserve">the </w:t>
      </w:r>
      <w:r>
        <w:rPr>
          <w:lang w:val="en-GB"/>
        </w:rPr>
        <w:t>“Advanced Ultimate Box-Maker</w:t>
      </w:r>
      <w:r w:rsidR="00987489">
        <w:rPr>
          <w:lang w:val="en-GB"/>
        </w:rPr>
        <w:t>”</w:t>
      </w:r>
      <w:bookmarkEnd w:id="2"/>
    </w:p>
    <w:p w:rsidR="009B66D7" w:rsidRPr="002668BC" w:rsidRDefault="009B66D7" w:rsidP="009B66D7">
      <w:pPr>
        <w:rPr>
          <w:lang w:val="en-GB"/>
        </w:rPr>
      </w:pPr>
    </w:p>
    <w:p w:rsidR="009B66D7" w:rsidRPr="002668BC" w:rsidRDefault="002668BC" w:rsidP="009B66D7">
      <w:pPr>
        <w:rPr>
          <w:lang w:val="en-GB"/>
        </w:rPr>
      </w:pPr>
      <w:r w:rsidRPr="002668BC">
        <w:rPr>
          <w:lang w:val="en-GB"/>
        </w:rPr>
        <w:t xml:space="preserve">Description of </w:t>
      </w:r>
      <w:r>
        <w:rPr>
          <w:lang w:val="en-GB"/>
        </w:rPr>
        <w:t>t</w:t>
      </w:r>
      <w:r w:rsidR="000C3C18">
        <w:rPr>
          <w:lang w:val="en-GB"/>
        </w:rPr>
        <w:t xml:space="preserve">he features, the installation </w:t>
      </w:r>
      <w:r w:rsidRPr="002668BC">
        <w:rPr>
          <w:lang w:val="en-GB"/>
        </w:rPr>
        <w:t>and how to use the software</w:t>
      </w:r>
    </w:p>
    <w:p w:rsidR="009B66D7" w:rsidRDefault="009B66D7" w:rsidP="009B66D7">
      <w:pPr>
        <w:rPr>
          <w:lang w:val="en-GB"/>
        </w:rPr>
      </w:pPr>
    </w:p>
    <w:p w:rsidR="00192EB4" w:rsidRDefault="00192EB4" w:rsidP="00192EB4">
      <w:pPr>
        <w:pStyle w:val="berschrift2"/>
        <w:rPr>
          <w:lang w:val="en-GB"/>
        </w:rPr>
      </w:pPr>
      <w:bookmarkStart w:id="3" w:name="_Toc80914523"/>
      <w:r>
        <w:rPr>
          <w:lang w:val="en-GB"/>
        </w:rPr>
        <w:t>Installation</w:t>
      </w:r>
      <w:bookmarkEnd w:id="3"/>
    </w:p>
    <w:p w:rsidR="00192EB4" w:rsidRDefault="00192EB4" w:rsidP="00192EB4">
      <w:pPr>
        <w:rPr>
          <w:lang w:val="en-GB"/>
        </w:rPr>
      </w:pPr>
      <w:r>
        <w:rPr>
          <w:lang w:val="en-GB"/>
        </w:rPr>
        <w:t xml:space="preserve">You need </w:t>
      </w:r>
      <w:r w:rsidR="00B04285">
        <w:rPr>
          <w:lang w:val="en-GB"/>
        </w:rPr>
        <w:t xml:space="preserve">the </w:t>
      </w:r>
      <w:r>
        <w:rPr>
          <w:lang w:val="en-GB"/>
        </w:rPr>
        <w:t>following parts</w:t>
      </w:r>
    </w:p>
    <w:p w:rsidR="00192EB4" w:rsidRDefault="00192EB4" w:rsidP="00B04285">
      <w:pPr>
        <w:pStyle w:val="Listenabsatz"/>
        <w:numPr>
          <w:ilvl w:val="0"/>
          <w:numId w:val="77"/>
        </w:numPr>
        <w:rPr>
          <w:lang w:val="en-GB"/>
        </w:rPr>
      </w:pPr>
      <w:proofErr w:type="spellStart"/>
      <w:r>
        <w:rPr>
          <w:lang w:val="en-GB"/>
        </w:rPr>
        <w:t>OpenSCAD</w:t>
      </w:r>
      <w:proofErr w:type="spellEnd"/>
      <w:r>
        <w:rPr>
          <w:lang w:val="en-GB"/>
        </w:rPr>
        <w:t>, from</w:t>
      </w:r>
      <w:r w:rsidR="00B04285">
        <w:rPr>
          <w:lang w:val="en-GB"/>
        </w:rPr>
        <w:t xml:space="preserve"> </w:t>
      </w:r>
      <w:r w:rsidR="00B04285" w:rsidRPr="00B04285">
        <w:rPr>
          <w:lang w:val="en-GB"/>
        </w:rPr>
        <w:t>https://openscad.org/downloads.html</w:t>
      </w:r>
      <w:r w:rsidR="00B04285">
        <w:rPr>
          <w:lang w:val="en-GB"/>
        </w:rPr>
        <w:t>.</w:t>
      </w:r>
      <w:r w:rsidR="00B04285">
        <w:rPr>
          <w:lang w:val="en-GB"/>
        </w:rPr>
        <w:br/>
      </w:r>
      <w:proofErr w:type="gramStart"/>
      <w:r w:rsidR="00B04285">
        <w:rPr>
          <w:lang w:val="en-GB"/>
        </w:rPr>
        <w:t>download</w:t>
      </w:r>
      <w:proofErr w:type="gramEnd"/>
      <w:r w:rsidR="00B04285">
        <w:rPr>
          <w:lang w:val="en-GB"/>
        </w:rPr>
        <w:t xml:space="preserve"> and install the exe-file.</w:t>
      </w:r>
    </w:p>
    <w:p w:rsidR="00B04285" w:rsidRDefault="00B04285" w:rsidP="00B04285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 xml:space="preserve">The library “BOSL2” from </w:t>
      </w:r>
      <w:hyperlink r:id="rId21" w:history="1">
        <w:r w:rsidRPr="00F776A2">
          <w:rPr>
            <w:rStyle w:val="Hyperlink"/>
            <w:lang w:val="en-GB"/>
          </w:rPr>
          <w:t>https://github.com/revarbat/BOSL2/</w:t>
        </w:r>
      </w:hyperlink>
      <w:r>
        <w:rPr>
          <w:rStyle w:val="Hyperlink"/>
          <w:lang w:val="en-GB"/>
        </w:rPr>
        <w:br/>
      </w:r>
      <w:r>
        <w:rPr>
          <w:lang w:val="en-GB"/>
        </w:rPr>
        <w:t>unpack the zip-file into the ap</w:t>
      </w:r>
      <w:r w:rsidR="000C3C18">
        <w:rPr>
          <w:lang w:val="en-GB"/>
        </w:rPr>
        <w:t>p</w:t>
      </w:r>
      <w:r>
        <w:rPr>
          <w:lang w:val="en-GB"/>
        </w:rPr>
        <w:t>ropriate lib-directory (My Documents\</w:t>
      </w:r>
      <w:proofErr w:type="spellStart"/>
      <w:r>
        <w:rPr>
          <w:lang w:val="en-GB"/>
        </w:rPr>
        <w:t>OpenSCAD</w:t>
      </w:r>
      <w:proofErr w:type="spellEnd"/>
      <w:r>
        <w:rPr>
          <w:lang w:val="en-GB"/>
        </w:rPr>
        <w:t>\libraries)</w:t>
      </w:r>
    </w:p>
    <w:p w:rsidR="00B04285" w:rsidRDefault="00B04285" w:rsidP="00B04285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>The library “</w:t>
      </w:r>
      <w:proofErr w:type="spellStart"/>
      <w:r w:rsidR="000C3C18">
        <w:rPr>
          <w:lang w:val="en-GB"/>
        </w:rPr>
        <w:t>NopSCADlib</w:t>
      </w:r>
      <w:proofErr w:type="spellEnd"/>
      <w:r>
        <w:rPr>
          <w:lang w:val="en-GB"/>
        </w:rPr>
        <w:t xml:space="preserve">” from </w:t>
      </w:r>
      <w:r w:rsidR="000C3C18" w:rsidRPr="00C6437C">
        <w:rPr>
          <w:lang w:val="en-GB"/>
        </w:rPr>
        <w:t>https://github.com/nophead/NopSCADlib</w:t>
      </w:r>
      <w:r>
        <w:rPr>
          <w:rStyle w:val="Hyperlink"/>
          <w:lang w:val="en-GB"/>
        </w:rPr>
        <w:br/>
      </w:r>
      <w:r>
        <w:rPr>
          <w:lang w:val="en-GB"/>
        </w:rPr>
        <w:t>unpack the zip-file into the ap</w:t>
      </w:r>
      <w:r w:rsidR="000C3C18">
        <w:rPr>
          <w:lang w:val="en-GB"/>
        </w:rPr>
        <w:t>p</w:t>
      </w:r>
      <w:r>
        <w:rPr>
          <w:lang w:val="en-GB"/>
        </w:rPr>
        <w:t>ropriate lib-directory (My Documents\</w:t>
      </w:r>
      <w:proofErr w:type="spellStart"/>
      <w:r>
        <w:rPr>
          <w:lang w:val="en-GB"/>
        </w:rPr>
        <w:t>OpenSCAD</w:t>
      </w:r>
      <w:proofErr w:type="spellEnd"/>
      <w:r>
        <w:rPr>
          <w:lang w:val="en-GB"/>
        </w:rPr>
        <w:t>\libraries)</w:t>
      </w:r>
    </w:p>
    <w:p w:rsidR="000C3C18" w:rsidRPr="000C3C18" w:rsidRDefault="000C3C18" w:rsidP="000C3C18">
      <w:pPr>
        <w:pStyle w:val="Listenabsatz"/>
        <w:numPr>
          <w:ilvl w:val="0"/>
          <w:numId w:val="77"/>
        </w:numPr>
        <w:rPr>
          <w:lang w:val="en-GB"/>
        </w:rPr>
      </w:pPr>
      <w:r>
        <w:rPr>
          <w:lang w:val="en-GB"/>
        </w:rPr>
        <w:t xml:space="preserve">The actually “Advanced ultimate Box Maker” from </w:t>
      </w:r>
      <w:r w:rsidRPr="000C3C18">
        <w:rPr>
          <w:lang w:val="en-GB"/>
        </w:rPr>
        <w:t>https://github.com/m-oster/</w:t>
      </w:r>
      <w:r>
        <w:rPr>
          <w:lang w:val="en-GB"/>
        </w:rPr>
        <w:t>avanced-ultimate-box-maker</w:t>
      </w:r>
    </w:p>
    <w:p w:rsidR="000C3C18" w:rsidRPr="00192EB4" w:rsidRDefault="000C3C18" w:rsidP="000C3C18">
      <w:pPr>
        <w:pStyle w:val="Listenabsatz"/>
        <w:rPr>
          <w:lang w:val="en-GB"/>
        </w:rPr>
      </w:pPr>
      <w:r>
        <w:rPr>
          <w:lang w:val="en-GB"/>
        </w:rPr>
        <w:t>Unpack the zip-file into the directory My Documents\</w:t>
      </w:r>
      <w:proofErr w:type="spellStart"/>
      <w:r>
        <w:rPr>
          <w:lang w:val="en-GB"/>
        </w:rPr>
        <w:t>OpenSCAD</w:t>
      </w:r>
      <w:proofErr w:type="spellEnd"/>
      <w:r>
        <w:rPr>
          <w:lang w:val="en-GB"/>
        </w:rPr>
        <w:br/>
        <w:t xml:space="preserve"> so that all files are in the sub-directory \</w:t>
      </w:r>
      <w:r w:rsidR="00E17E31" w:rsidRPr="00E17E31">
        <w:rPr>
          <w:lang w:val="en-GB"/>
        </w:rPr>
        <w:t>Advanced-Ultimate-Box-Maker</w:t>
      </w:r>
    </w:p>
    <w:p w:rsidR="00283C1D" w:rsidRDefault="00283C1D" w:rsidP="009B66D7">
      <w:pPr>
        <w:rPr>
          <w:lang w:val="en-GB"/>
        </w:rPr>
      </w:pPr>
    </w:p>
    <w:p w:rsidR="00E17E31" w:rsidRDefault="0065087F" w:rsidP="009B66D7">
      <w:pPr>
        <w:rPr>
          <w:lang w:val="en-GB"/>
        </w:rPr>
      </w:pPr>
      <w:r>
        <w:rPr>
          <w:lang w:val="en-GB"/>
        </w:rPr>
        <w:t>To check the installation, run the main-file “</w:t>
      </w:r>
      <w:r w:rsidRPr="0065087F">
        <w:rPr>
          <w:lang w:val="en-GB"/>
        </w:rPr>
        <w:t>Advanced-Ultimate-Box-Maker-</w:t>
      </w:r>
      <w:proofErr w:type="spellStart"/>
      <w:r w:rsidRPr="0065087F">
        <w:rPr>
          <w:lang w:val="en-GB"/>
        </w:rPr>
        <w:t>main</w:t>
      </w:r>
      <w:r>
        <w:rPr>
          <w:lang w:val="en-GB"/>
        </w:rPr>
        <w:t>.scad</w:t>
      </w:r>
      <w:proofErr w:type="spellEnd"/>
      <w:r>
        <w:rPr>
          <w:lang w:val="en-GB"/>
        </w:rPr>
        <w:t>”, and press F5 to create the box.</w:t>
      </w:r>
    </w:p>
    <w:p w:rsidR="0065087F" w:rsidRDefault="0065087F" w:rsidP="009B66D7">
      <w:pPr>
        <w:rPr>
          <w:lang w:val="en-GB"/>
        </w:rPr>
      </w:pPr>
    </w:p>
    <w:p w:rsidR="00E17E31" w:rsidRDefault="00147148" w:rsidP="00147148">
      <w:pPr>
        <w:pStyle w:val="berschrift2"/>
        <w:rPr>
          <w:lang w:val="en-GB"/>
        </w:rPr>
      </w:pPr>
      <w:bookmarkStart w:id="4" w:name="_Toc80914524"/>
      <w:r>
        <w:rPr>
          <w:lang w:val="en-GB"/>
        </w:rPr>
        <w:t>Features</w:t>
      </w:r>
      <w:bookmarkEnd w:id="4"/>
    </w:p>
    <w:p w:rsidR="00147148" w:rsidRDefault="00147148" w:rsidP="00147148">
      <w:pPr>
        <w:pStyle w:val="berschrift3"/>
        <w:rPr>
          <w:lang w:val="en-GB"/>
        </w:rPr>
      </w:pPr>
      <w:bookmarkStart w:id="5" w:name="_Toc80914525"/>
      <w:r>
        <w:rPr>
          <w:lang w:val="en-GB"/>
        </w:rPr>
        <w:t>Summary of Existing Features which the original version and the improved version have</w:t>
      </w:r>
      <w:bookmarkEnd w:id="5"/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Editable back</w:t>
      </w:r>
      <w:r>
        <w:rPr>
          <w:lang w:val="en-GB"/>
        </w:rPr>
        <w:t>- and front</w:t>
      </w:r>
      <w:r w:rsidRPr="00147148">
        <w:rPr>
          <w:lang w:val="en-GB"/>
        </w:rPr>
        <w:t xml:space="preserve"> panel</w:t>
      </w:r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Calculat</w:t>
      </w:r>
      <w:r>
        <w:rPr>
          <w:lang w:val="en-GB"/>
        </w:rPr>
        <w:t xml:space="preserve">ion of </w:t>
      </w:r>
      <w:r w:rsidRPr="00147148">
        <w:rPr>
          <w:lang w:val="en-GB"/>
        </w:rPr>
        <w:t>the box size from the PCB size and margin parameters</w:t>
      </w:r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Horizontal or vertical text alignment arguments</w:t>
      </w:r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Variable panel and tab thickness separate from the box</w:t>
      </w:r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Square corners (no filet or chamfer)</w:t>
      </w:r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Parameterize all dimensions, such that the box is infinitely scalable. Doubling every parameter will double the box in all dimensions.</w:t>
      </w:r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Vents go through the floor and are scaled to fit the size of the filet.</w:t>
      </w:r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For larger filets, scale interior filets to make exterior and interior filets concentric.</w:t>
      </w:r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Decorations are optional</w:t>
      </w:r>
    </w:p>
    <w:p w:rsidR="00147148" w:rsidRPr="00147148" w:rsidRDefault="00147148" w:rsidP="00147148">
      <w:pPr>
        <w:pStyle w:val="Listenabsatz"/>
        <w:numPr>
          <w:ilvl w:val="0"/>
          <w:numId w:val="77"/>
        </w:numPr>
        <w:rPr>
          <w:lang w:val="en-GB"/>
        </w:rPr>
      </w:pPr>
      <w:r w:rsidRPr="00147148">
        <w:rPr>
          <w:lang w:val="en-GB"/>
        </w:rPr>
        <w:t>Box fixation tabs can individually be placed on the top or bottom shell</w:t>
      </w:r>
    </w:p>
    <w:p w:rsidR="00561988" w:rsidRPr="002668BC" w:rsidRDefault="00561988">
      <w:pPr>
        <w:spacing w:after="200"/>
        <w:rPr>
          <w:lang w:val="en-GB"/>
        </w:rPr>
      </w:pPr>
      <w:r w:rsidRPr="002668BC">
        <w:rPr>
          <w:lang w:val="en-GB"/>
        </w:rPr>
        <w:br w:type="page"/>
      </w:r>
    </w:p>
    <w:p w:rsidR="00561988" w:rsidRDefault="00147148" w:rsidP="00147148">
      <w:pPr>
        <w:pStyle w:val="berschrift3"/>
        <w:rPr>
          <w:lang w:val="en-GB"/>
        </w:rPr>
      </w:pPr>
      <w:bookmarkStart w:id="6" w:name="_Toc80914526"/>
      <w:r>
        <w:rPr>
          <w:lang w:val="en-GB"/>
        </w:rPr>
        <w:lastRenderedPageBreak/>
        <w:t>Added more features, list of the most important ones</w:t>
      </w:r>
      <w:bookmarkEnd w:id="6"/>
    </w:p>
    <w:p w:rsidR="00147148" w:rsidRDefault="00147148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 xml:space="preserve">Allows to </w:t>
      </w:r>
      <w:r w:rsidR="00276891">
        <w:rPr>
          <w:lang w:val="en-GB"/>
        </w:rPr>
        <w:t>integrate</w:t>
      </w:r>
      <w:r>
        <w:rPr>
          <w:lang w:val="en-GB"/>
        </w:rPr>
        <w:t xml:space="preserve"> the </w:t>
      </w:r>
      <w:r w:rsidR="00276891">
        <w:rPr>
          <w:lang w:val="en-GB"/>
        </w:rPr>
        <w:t xml:space="preserve">electronic parts of the </w:t>
      </w:r>
      <w:proofErr w:type="spellStart"/>
      <w:r w:rsidR="00276891">
        <w:rPr>
          <w:lang w:val="en-GB"/>
        </w:rPr>
        <w:t>NopSCAD</w:t>
      </w:r>
      <w:proofErr w:type="spellEnd"/>
      <w:r w:rsidR="00276891">
        <w:rPr>
          <w:lang w:val="en-GB"/>
        </w:rPr>
        <w:t>-lib</w:t>
      </w:r>
    </w:p>
    <w:p w:rsidR="00276891" w:rsidRDefault="00276891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>Choice of different case feet</w:t>
      </w:r>
    </w:p>
    <w:p w:rsidR="00276891" w:rsidRDefault="00276891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>Choice of different threated inserts for fixation tabs</w:t>
      </w:r>
    </w:p>
    <w:p w:rsidR="00276891" w:rsidRDefault="00276891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>Choice of different kind of PCB-feet (inserts, pillars, spacers)</w:t>
      </w:r>
    </w:p>
    <w:p w:rsidR="00276891" w:rsidRDefault="00276891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 xml:space="preserve">Holes with a recess for front- or </w:t>
      </w:r>
      <w:proofErr w:type="spellStart"/>
      <w:r>
        <w:rPr>
          <w:lang w:val="en-GB"/>
        </w:rPr>
        <w:t>backpanel</w:t>
      </w:r>
      <w:proofErr w:type="spellEnd"/>
    </w:p>
    <w:p w:rsidR="00276891" w:rsidRDefault="00276891" w:rsidP="00147148">
      <w:pPr>
        <w:pStyle w:val="Listenabsatz"/>
        <w:numPr>
          <w:ilvl w:val="0"/>
          <w:numId w:val="79"/>
        </w:numPr>
        <w:rPr>
          <w:lang w:val="en-GB"/>
        </w:rPr>
      </w:pPr>
      <w:proofErr w:type="spellStart"/>
      <w:r>
        <w:rPr>
          <w:lang w:val="en-GB"/>
        </w:rPr>
        <w:t>Longholes</w:t>
      </w:r>
      <w:proofErr w:type="spellEnd"/>
      <w:r>
        <w:rPr>
          <w:lang w:val="en-GB"/>
        </w:rPr>
        <w:t xml:space="preserve"> for front- or </w:t>
      </w:r>
      <w:proofErr w:type="spellStart"/>
      <w:r>
        <w:rPr>
          <w:lang w:val="en-GB"/>
        </w:rPr>
        <w:t>backpanel</w:t>
      </w:r>
      <w:proofErr w:type="spellEnd"/>
    </w:p>
    <w:p w:rsidR="00276891" w:rsidRDefault="00276891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 xml:space="preserve">Customizable fan-guard for the </w:t>
      </w:r>
      <w:proofErr w:type="spellStart"/>
      <w:r>
        <w:rPr>
          <w:lang w:val="en-GB"/>
        </w:rPr>
        <w:t>backpanel</w:t>
      </w:r>
      <w:proofErr w:type="spellEnd"/>
    </w:p>
    <w:p w:rsidR="00973FE1" w:rsidRDefault="00973FE1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 xml:space="preserve">Usual fan sizes are integrated and the correct screw-distance is </w:t>
      </w:r>
      <w:proofErr w:type="spellStart"/>
      <w:r>
        <w:rPr>
          <w:lang w:val="en-GB"/>
        </w:rPr>
        <w:t>autom</w:t>
      </w:r>
      <w:proofErr w:type="spellEnd"/>
      <w:r>
        <w:rPr>
          <w:lang w:val="en-GB"/>
        </w:rPr>
        <w:t xml:space="preserve">. </w:t>
      </w:r>
      <w:proofErr w:type="spellStart"/>
      <w:proofErr w:type="gramStart"/>
      <w:r>
        <w:rPr>
          <w:lang w:val="en-GB"/>
        </w:rPr>
        <w:t>choosen</w:t>
      </w:r>
      <w:proofErr w:type="spellEnd"/>
      <w:proofErr w:type="gramEnd"/>
      <w:r>
        <w:rPr>
          <w:lang w:val="en-GB"/>
        </w:rPr>
        <w:t>.</w:t>
      </w:r>
    </w:p>
    <w:p w:rsidR="00276891" w:rsidRDefault="00276891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>Ledges on both upper edges of th</w:t>
      </w:r>
      <w:r w:rsidR="00AB6028">
        <w:rPr>
          <w:lang w:val="en-GB"/>
        </w:rPr>
        <w:t>e box shells for better stabiliz</w:t>
      </w:r>
      <w:r>
        <w:rPr>
          <w:lang w:val="en-GB"/>
        </w:rPr>
        <w:t>ation</w:t>
      </w:r>
    </w:p>
    <w:p w:rsidR="00276891" w:rsidRDefault="00AB6028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>Allows to create extra holes in the bottom shell</w:t>
      </w:r>
    </w:p>
    <w:p w:rsidR="00973FE1" w:rsidRDefault="000E460D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 xml:space="preserve">Choose predefined font for </w:t>
      </w:r>
      <w:proofErr w:type="spellStart"/>
      <w:r>
        <w:rPr>
          <w:lang w:val="en-GB"/>
        </w:rPr>
        <w:t>paneltext</w:t>
      </w:r>
      <w:proofErr w:type="spellEnd"/>
    </w:p>
    <w:p w:rsidR="000E460D" w:rsidRDefault="000E460D" w:rsidP="00147148">
      <w:pPr>
        <w:pStyle w:val="Listenabsatz"/>
        <w:numPr>
          <w:ilvl w:val="0"/>
          <w:numId w:val="79"/>
        </w:numPr>
        <w:rPr>
          <w:lang w:val="en-GB"/>
        </w:rPr>
      </w:pPr>
      <w:r>
        <w:rPr>
          <w:lang w:val="en-GB"/>
        </w:rPr>
        <w:t>Frequent remarks added in the code and a lot of debug outputs</w:t>
      </w:r>
    </w:p>
    <w:p w:rsidR="00AB6028" w:rsidRDefault="00AB6028" w:rsidP="00AB6028">
      <w:pPr>
        <w:rPr>
          <w:lang w:val="en-GB"/>
        </w:rPr>
      </w:pPr>
    </w:p>
    <w:p w:rsidR="00AB6028" w:rsidRDefault="001C3CC9" w:rsidP="00AB6028">
      <w:pPr>
        <w:rPr>
          <w:lang w:val="en-GB"/>
        </w:rPr>
      </w:pPr>
      <w:r>
        <w:rPr>
          <w:lang w:val="en-GB"/>
        </w:rPr>
        <w:t xml:space="preserve">With this advanced version the number of program lines has grown from </w:t>
      </w:r>
      <w:r w:rsidR="00973FE1">
        <w:rPr>
          <w:lang w:val="en-GB"/>
        </w:rPr>
        <w:t xml:space="preserve">round </w:t>
      </w:r>
      <w:r>
        <w:rPr>
          <w:lang w:val="en-GB"/>
        </w:rPr>
        <w:t>about 900 to over 1800.</w:t>
      </w:r>
    </w:p>
    <w:p w:rsidR="00973FE1" w:rsidRDefault="00973FE1" w:rsidP="00AB6028">
      <w:pPr>
        <w:rPr>
          <w:lang w:val="en-GB"/>
        </w:rPr>
      </w:pPr>
    </w:p>
    <w:p w:rsidR="00973FE1" w:rsidRDefault="00ED3695" w:rsidP="000E460D">
      <w:pPr>
        <w:pStyle w:val="berschrift2"/>
        <w:rPr>
          <w:lang w:val="en-GB"/>
        </w:rPr>
      </w:pPr>
      <w:bookmarkStart w:id="7" w:name="_Toc80914527"/>
      <w:r>
        <w:rPr>
          <w:lang w:val="en-GB"/>
        </w:rPr>
        <w:t xml:space="preserve">Handling </w:t>
      </w:r>
      <w:r w:rsidR="000E460D">
        <w:rPr>
          <w:lang w:val="en-GB"/>
        </w:rPr>
        <w:t>the program</w:t>
      </w:r>
      <w:bookmarkEnd w:id="7"/>
    </w:p>
    <w:p w:rsidR="000E460D" w:rsidRDefault="00ED3695" w:rsidP="000E460D">
      <w:pPr>
        <w:rPr>
          <w:lang w:val="en-GB"/>
        </w:rPr>
      </w:pPr>
      <w:r>
        <w:rPr>
          <w:lang w:val="en-GB"/>
        </w:rPr>
        <w:t xml:space="preserve">After starting </w:t>
      </w:r>
      <w:proofErr w:type="spellStart"/>
      <w:r>
        <w:rPr>
          <w:lang w:val="en-GB"/>
        </w:rPr>
        <w:t>OpenSCAD</w:t>
      </w:r>
      <w:proofErr w:type="spellEnd"/>
      <w:r>
        <w:rPr>
          <w:lang w:val="en-GB"/>
        </w:rPr>
        <w:t>, you see the customizer on the right side with the various program values</w:t>
      </w:r>
      <w:r w:rsidR="0009504D">
        <w:rPr>
          <w:lang w:val="en-GB"/>
        </w:rPr>
        <w:t xml:space="preserve"> categorized in sections</w:t>
      </w:r>
      <w:r>
        <w:rPr>
          <w:lang w:val="en-GB"/>
        </w:rPr>
        <w:t>.</w:t>
      </w:r>
    </w:p>
    <w:p w:rsidR="00986A3A" w:rsidRPr="00986A3A" w:rsidRDefault="00986A3A" w:rsidP="000E460D">
      <w:pPr>
        <w:rPr>
          <w:lang w:val="en-GB"/>
        </w:rPr>
      </w:pPr>
      <w:r>
        <w:rPr>
          <w:lang w:val="en-GB"/>
        </w:rPr>
        <w:t xml:space="preserve">Click the </w:t>
      </w:r>
      <w:proofErr w:type="spellStart"/>
      <w:r>
        <w:rPr>
          <w:lang w:val="en-GB"/>
        </w:rPr>
        <w:t>center</w:t>
      </w:r>
      <w:proofErr w:type="spellEnd"/>
      <w:r>
        <w:rPr>
          <w:lang w:val="en-GB"/>
        </w:rPr>
        <w:t xml:space="preserve"> symbol </w:t>
      </w:r>
      <w:r>
        <w:rPr>
          <w:noProof/>
          <w:lang w:eastAsia="de-DE"/>
        </w:rPr>
        <w:drawing>
          <wp:inline distT="0" distB="0" distL="0" distR="0" wp14:anchorId="4CFF1966" wp14:editId="128959FD">
            <wp:extent cx="923078" cy="565150"/>
            <wp:effectExtent l="0" t="0" r="0" b="635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2253" cy="57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to view the </w:t>
      </w:r>
      <w:proofErr w:type="gramStart"/>
      <w:r>
        <w:rPr>
          <w:lang w:val="en-GB"/>
        </w:rPr>
        <w:t>hole</w:t>
      </w:r>
      <w:proofErr w:type="gramEnd"/>
      <w:r>
        <w:rPr>
          <w:lang w:val="en-GB"/>
        </w:rPr>
        <w:t xml:space="preserve"> box</w:t>
      </w:r>
    </w:p>
    <w:p w:rsidR="0009504D" w:rsidRDefault="001F4D61" w:rsidP="001F4D61">
      <w:pPr>
        <w:pStyle w:val="berschrift3"/>
        <w:rPr>
          <w:lang w:val="en-GB"/>
        </w:rPr>
      </w:pPr>
      <w:bookmarkStart w:id="8" w:name="_Toc80914528"/>
      <w:r>
        <w:rPr>
          <w:lang w:val="en-GB"/>
        </w:rPr>
        <w:t>Sections and values</w:t>
      </w:r>
      <w:bookmarkEnd w:id="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926"/>
        <w:gridCol w:w="13"/>
        <w:gridCol w:w="5123"/>
      </w:tblGrid>
      <w:tr w:rsidR="0009504D" w:rsidRPr="00387E9D" w:rsidTr="0009504D">
        <w:tc>
          <w:tcPr>
            <w:tcW w:w="9062" w:type="dxa"/>
            <w:gridSpan w:val="3"/>
          </w:tcPr>
          <w:p w:rsidR="0009504D" w:rsidRPr="0009504D" w:rsidRDefault="0009504D" w:rsidP="001F4D61">
            <w:pPr>
              <w:rPr>
                <w:lang w:val="en-GB"/>
              </w:rPr>
            </w:pPr>
            <w:r w:rsidRPr="0009504D">
              <w:rPr>
                <w:lang w:val="en-GB"/>
              </w:rPr>
              <w:t>Sections and values in the customizer</w:t>
            </w:r>
            <w:r w:rsidR="001F4D61">
              <w:rPr>
                <w:lang w:val="en-GB"/>
              </w:rPr>
              <w:t xml:space="preserve"> on the right side</w:t>
            </w:r>
          </w:p>
        </w:tc>
      </w:tr>
      <w:tr w:rsidR="001F4D61" w:rsidRPr="00387E9D" w:rsidTr="001F4D61">
        <w:tc>
          <w:tcPr>
            <w:tcW w:w="3939" w:type="dxa"/>
            <w:gridSpan w:val="2"/>
          </w:tcPr>
          <w:p w:rsidR="00ED3695" w:rsidRDefault="00ED3695" w:rsidP="000E460D">
            <w:pPr>
              <w:rPr>
                <w:lang w:val="en-GB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8599EF7" wp14:editId="3A7BA102">
                  <wp:extent cx="994816" cy="175895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73" cy="182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3" w:type="dxa"/>
          </w:tcPr>
          <w:p w:rsidR="00ED3695" w:rsidRDefault="0009504D" w:rsidP="0009504D">
            <w:pPr>
              <w:rPr>
                <w:lang w:val="en-GB"/>
              </w:rPr>
            </w:pPr>
            <w:r>
              <w:rPr>
                <w:lang w:val="en-GB"/>
              </w:rPr>
              <w:t>These sections include several parametric values to adapt the box to your requirements</w:t>
            </w:r>
            <w:r w:rsidR="001F4D61">
              <w:rPr>
                <w:lang w:val="en-GB"/>
              </w:rPr>
              <w:t xml:space="preserve"> in an easy way</w:t>
            </w:r>
          </w:p>
        </w:tc>
      </w:tr>
      <w:tr w:rsidR="001F4D61" w:rsidRPr="00387E9D" w:rsidTr="008A604E">
        <w:tc>
          <w:tcPr>
            <w:tcW w:w="9062" w:type="dxa"/>
            <w:gridSpan w:val="3"/>
          </w:tcPr>
          <w:p w:rsidR="001F4D61" w:rsidRDefault="001F4D61" w:rsidP="0009504D">
            <w:pPr>
              <w:rPr>
                <w:lang w:val="en-GB"/>
              </w:rPr>
            </w:pPr>
            <w:r w:rsidRPr="001F4D61">
              <w:rPr>
                <w:noProof/>
                <w:lang w:val="en-GB" w:eastAsia="de-DE"/>
              </w:rPr>
              <w:t xml:space="preserve">Same values </w:t>
            </w:r>
            <w:r>
              <w:rPr>
                <w:noProof/>
                <w:lang w:val="en-GB" w:eastAsia="de-DE"/>
              </w:rPr>
              <w:t xml:space="preserve">are </w:t>
            </w:r>
            <w:r w:rsidRPr="001F4D61">
              <w:rPr>
                <w:noProof/>
                <w:lang w:val="en-GB" w:eastAsia="de-DE"/>
              </w:rPr>
              <w:t>on the left</w:t>
            </w:r>
            <w:r>
              <w:rPr>
                <w:noProof/>
                <w:lang w:val="en-GB" w:eastAsia="de-DE"/>
              </w:rPr>
              <w:t xml:space="preserve"> side in the editor window</w:t>
            </w:r>
          </w:p>
        </w:tc>
      </w:tr>
      <w:tr w:rsidR="001F4D61" w:rsidTr="001F4D61">
        <w:tc>
          <w:tcPr>
            <w:tcW w:w="3926" w:type="dxa"/>
          </w:tcPr>
          <w:p w:rsidR="001F4D61" w:rsidRPr="001F4D61" w:rsidRDefault="001F4D61" w:rsidP="0009504D">
            <w:pPr>
              <w:rPr>
                <w:noProof/>
                <w:lang w:val="en-GB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010B5F1" wp14:editId="7A07B637">
                  <wp:extent cx="1943100" cy="425578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149" cy="433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gridSpan w:val="2"/>
          </w:tcPr>
          <w:p w:rsidR="001F4D61" w:rsidRPr="001F4D61" w:rsidRDefault="001F4D61" w:rsidP="0009504D">
            <w:pPr>
              <w:rPr>
                <w:noProof/>
                <w:lang w:val="en-GB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5731D2A" wp14:editId="7FCAE0E9">
                  <wp:extent cx="3117850" cy="603174"/>
                  <wp:effectExtent l="0" t="0" r="6350" b="698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957" cy="63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6A3A" w:rsidRDefault="00986A3A" w:rsidP="000E460D">
      <w:pPr>
        <w:rPr>
          <w:lang w:val="en-GB"/>
        </w:rPr>
      </w:pPr>
    </w:p>
    <w:p w:rsidR="00986A3A" w:rsidRDefault="00986A3A" w:rsidP="00986A3A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4672"/>
      </w:tblGrid>
      <w:tr w:rsidR="000773B5" w:rsidRPr="00387E9D" w:rsidTr="008269FE">
        <w:tc>
          <w:tcPr>
            <w:tcW w:w="4390" w:type="dxa"/>
          </w:tcPr>
          <w:p w:rsidR="001F4D61" w:rsidRPr="001F4D61" w:rsidRDefault="001F4D61" w:rsidP="008A604E">
            <w:pPr>
              <w:rPr>
                <w:noProof/>
                <w:lang w:val="en-GB" w:eastAsia="de-DE"/>
              </w:rPr>
            </w:pPr>
            <w:r w:rsidRPr="001F4D61">
              <w:rPr>
                <w:noProof/>
                <w:lang w:val="en-GB" w:eastAsia="de-DE"/>
              </w:rPr>
              <w:lastRenderedPageBreak/>
              <w:t>Kind of values in the customizer</w:t>
            </w:r>
          </w:p>
        </w:tc>
        <w:tc>
          <w:tcPr>
            <w:tcW w:w="4672" w:type="dxa"/>
          </w:tcPr>
          <w:p w:rsidR="001F4D61" w:rsidRPr="001F4D61" w:rsidRDefault="001F4D61" w:rsidP="008A604E">
            <w:pPr>
              <w:rPr>
                <w:noProof/>
                <w:lang w:val="en-GB" w:eastAsia="de-DE"/>
              </w:rPr>
            </w:pPr>
          </w:p>
        </w:tc>
      </w:tr>
      <w:tr w:rsidR="000773B5" w:rsidRPr="00387E9D" w:rsidTr="008269FE">
        <w:tc>
          <w:tcPr>
            <w:tcW w:w="4390" w:type="dxa"/>
          </w:tcPr>
          <w:p w:rsidR="00B33871" w:rsidRPr="001F4D61" w:rsidRDefault="00B33871" w:rsidP="00B33871">
            <w:pPr>
              <w:rPr>
                <w:noProof/>
                <w:lang w:val="en-GB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B236B70" wp14:editId="5204BA21">
                  <wp:extent cx="2457450" cy="512278"/>
                  <wp:effectExtent l="0" t="0" r="0" b="254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66" cy="524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B33871" w:rsidRDefault="00B33871" w:rsidP="00B33871">
            <w:pPr>
              <w:rPr>
                <w:noProof/>
                <w:lang w:val="en-GB" w:eastAsia="de-DE"/>
              </w:rPr>
            </w:pPr>
            <w:r w:rsidRPr="00B33871">
              <w:rPr>
                <w:b/>
                <w:noProof/>
                <w:lang w:val="en-GB" w:eastAsia="de-DE"/>
              </w:rPr>
              <w:t>Arrays</w:t>
            </w:r>
            <w:r>
              <w:rPr>
                <w:noProof/>
                <w:lang w:val="en-GB" w:eastAsia="de-DE"/>
              </w:rPr>
              <w:t>, beginning with “a</w:t>
            </w:r>
            <w:r w:rsidR="008269FE">
              <w:rPr>
                <w:noProof/>
                <w:lang w:val="en-GB" w:eastAsia="de-DE"/>
              </w:rPr>
              <w:t>..</w:t>
            </w:r>
            <w:r>
              <w:rPr>
                <w:noProof/>
                <w:lang w:val="en-GB" w:eastAsia="de-DE"/>
              </w:rPr>
              <w:t>”:</w:t>
            </w:r>
          </w:p>
          <w:p w:rsidR="00B33871" w:rsidRDefault="00B33871" w:rsidP="00B3387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Cannot</w:t>
            </w:r>
            <w:r w:rsidR="008269FE">
              <w:rPr>
                <w:noProof/>
                <w:lang w:val="en-GB" w:eastAsia="de-DE"/>
              </w:rPr>
              <w:t xml:space="preserve"> be changed in customizer</w:t>
            </w:r>
            <w:r>
              <w:rPr>
                <w:noProof/>
                <w:lang w:val="en-GB" w:eastAsia="de-DE"/>
              </w:rPr>
              <w:t>. MUST be changed in the editor window on the left side because of the customizers restrictions.</w:t>
            </w:r>
          </w:p>
          <w:p w:rsidR="00B33871" w:rsidRPr="001F4D61" w:rsidRDefault="00B33871" w:rsidP="00B33871">
            <w:pPr>
              <w:rPr>
                <w:noProof/>
                <w:lang w:val="en-GB" w:eastAsia="de-DE"/>
              </w:rPr>
            </w:pPr>
          </w:p>
        </w:tc>
      </w:tr>
      <w:tr w:rsidR="000773B5" w:rsidTr="008269FE">
        <w:tc>
          <w:tcPr>
            <w:tcW w:w="4390" w:type="dxa"/>
          </w:tcPr>
          <w:p w:rsidR="00B33871" w:rsidRPr="00B33871" w:rsidRDefault="00B33871" w:rsidP="00B33871">
            <w:pPr>
              <w:rPr>
                <w:noProof/>
                <w:lang w:val="en-GB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0E691A9" wp14:editId="13601750">
                  <wp:extent cx="1339850" cy="476391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94" cy="484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B33871" w:rsidRPr="00B33871" w:rsidRDefault="00B33871" w:rsidP="00B33871">
            <w:pPr>
              <w:rPr>
                <w:noProof/>
                <w:lang w:val="en-GB" w:eastAsia="de-DE"/>
              </w:rPr>
            </w:pPr>
            <w:r w:rsidRPr="00B33871">
              <w:rPr>
                <w:b/>
                <w:noProof/>
                <w:lang w:val="en-GB" w:eastAsia="de-DE"/>
              </w:rPr>
              <w:t>Textbox</w:t>
            </w:r>
            <w:r>
              <w:rPr>
                <w:b/>
                <w:noProof/>
                <w:lang w:val="en-GB" w:eastAsia="de-DE"/>
              </w:rPr>
              <w:t>,</w:t>
            </w:r>
            <w:r w:rsidRPr="00B33871">
              <w:rPr>
                <w:noProof/>
                <w:lang w:val="en-GB" w:eastAsia="de-DE"/>
              </w:rPr>
              <w:t xml:space="preserve"> sets a text f</w:t>
            </w:r>
            <w:r>
              <w:rPr>
                <w:noProof/>
                <w:lang w:val="en-GB" w:eastAsia="de-DE"/>
              </w:rPr>
              <w:t>.e.Front- or Backpanel</w:t>
            </w:r>
            <w:r w:rsidR="008269FE">
              <w:rPr>
                <w:noProof/>
                <w:lang w:val="en-GB" w:eastAsia="de-DE"/>
              </w:rPr>
              <w:t>. Change in customizer.</w:t>
            </w:r>
          </w:p>
        </w:tc>
      </w:tr>
      <w:tr w:rsidR="000773B5" w:rsidRPr="00B33871" w:rsidTr="008269FE">
        <w:tc>
          <w:tcPr>
            <w:tcW w:w="4390" w:type="dxa"/>
          </w:tcPr>
          <w:p w:rsidR="00B33871" w:rsidRPr="00B33871" w:rsidRDefault="00B33871" w:rsidP="00B33871">
            <w:pPr>
              <w:rPr>
                <w:noProof/>
                <w:lang w:val="en-GB" w:eastAsia="de-DE"/>
              </w:rPr>
            </w:pPr>
            <w:r w:rsidRPr="00B33871">
              <w:rPr>
                <w:noProof/>
                <w:lang w:eastAsia="de-DE"/>
              </w:rPr>
              <w:drawing>
                <wp:inline distT="0" distB="0" distL="0" distR="0" wp14:anchorId="6EBEB027" wp14:editId="34223938">
                  <wp:extent cx="1633855" cy="393700"/>
                  <wp:effectExtent l="0" t="0" r="4445" b="635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27" cy="406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B33871" w:rsidRPr="00B33871" w:rsidRDefault="00B33871" w:rsidP="00B33871">
            <w:pPr>
              <w:rPr>
                <w:noProof/>
                <w:lang w:val="en-GB" w:eastAsia="de-DE"/>
              </w:rPr>
            </w:pPr>
            <w:r w:rsidRPr="00B33871">
              <w:rPr>
                <w:b/>
                <w:noProof/>
                <w:lang w:val="en-GB" w:eastAsia="de-DE"/>
              </w:rPr>
              <w:t>Boolean Value</w:t>
            </w:r>
            <w:r w:rsidRPr="00B33871">
              <w:rPr>
                <w:noProof/>
                <w:lang w:val="en-GB" w:eastAsia="de-DE"/>
              </w:rPr>
              <w:t>, activates/deactivates</w:t>
            </w:r>
            <w:r>
              <w:rPr>
                <w:noProof/>
                <w:lang w:val="en-GB" w:eastAsia="de-DE"/>
              </w:rPr>
              <w:t xml:space="preserve"> an option</w:t>
            </w:r>
            <w:r w:rsidR="008269FE">
              <w:rPr>
                <w:noProof/>
                <w:lang w:val="en-GB" w:eastAsia="de-DE"/>
              </w:rPr>
              <w:t>. Change in customizer.</w:t>
            </w:r>
          </w:p>
        </w:tc>
      </w:tr>
      <w:tr w:rsidR="000773B5" w:rsidRPr="00387E9D" w:rsidTr="008269FE">
        <w:tc>
          <w:tcPr>
            <w:tcW w:w="4390" w:type="dxa"/>
          </w:tcPr>
          <w:p w:rsidR="00B33871" w:rsidRPr="000773B5" w:rsidRDefault="000773B5" w:rsidP="00B33871">
            <w:pPr>
              <w:rPr>
                <w:noProof/>
                <w:lang w:eastAsia="de-DE"/>
              </w:rPr>
            </w:pPr>
            <w:r w:rsidRPr="000773B5">
              <w:rPr>
                <w:noProof/>
                <w:lang w:eastAsia="de-DE"/>
              </w:rPr>
              <w:drawing>
                <wp:inline distT="0" distB="0" distL="0" distR="0" wp14:anchorId="100C99E7" wp14:editId="57F63D55">
                  <wp:extent cx="1238250" cy="485588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731" cy="49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B33871" w:rsidRPr="000773B5" w:rsidRDefault="000773B5" w:rsidP="00B33871">
            <w:pPr>
              <w:rPr>
                <w:noProof/>
                <w:lang w:val="en-GB" w:eastAsia="de-DE"/>
              </w:rPr>
            </w:pPr>
            <w:r w:rsidRPr="000773B5">
              <w:rPr>
                <w:b/>
                <w:noProof/>
                <w:lang w:val="en-GB" w:eastAsia="de-DE"/>
              </w:rPr>
              <w:t>Selection</w:t>
            </w:r>
            <w:r w:rsidRPr="000773B5">
              <w:rPr>
                <w:noProof/>
                <w:lang w:val="en-GB" w:eastAsia="de-DE"/>
              </w:rPr>
              <w:t>,</w:t>
            </w:r>
            <w:r>
              <w:rPr>
                <w:noProof/>
                <w:lang w:val="en-GB" w:eastAsia="de-DE"/>
              </w:rPr>
              <w:t xml:space="preserve"> selects a value out of a given list.</w:t>
            </w:r>
          </w:p>
        </w:tc>
      </w:tr>
      <w:tr w:rsidR="000773B5" w:rsidRPr="000773B5" w:rsidTr="008269FE">
        <w:tc>
          <w:tcPr>
            <w:tcW w:w="4390" w:type="dxa"/>
          </w:tcPr>
          <w:p w:rsidR="000773B5" w:rsidRPr="000773B5" w:rsidRDefault="000773B5" w:rsidP="00B33871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09618AD" wp14:editId="3997202D">
                  <wp:extent cx="2825750" cy="239867"/>
                  <wp:effectExtent l="0" t="0" r="0" b="825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562" cy="27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="000773B5" w:rsidRPr="000773B5" w:rsidRDefault="000773B5" w:rsidP="000773B5">
            <w:pPr>
              <w:rPr>
                <w:b/>
                <w:noProof/>
                <w:lang w:val="en-GB" w:eastAsia="de-DE"/>
              </w:rPr>
            </w:pPr>
            <w:r w:rsidRPr="000773B5">
              <w:rPr>
                <w:b/>
                <w:noProof/>
                <w:lang w:val="en-GB" w:eastAsia="de-DE"/>
              </w:rPr>
              <w:t>Numeric value</w:t>
            </w:r>
            <w:r>
              <w:rPr>
                <w:b/>
                <w:noProof/>
                <w:lang w:val="en-GB" w:eastAsia="de-DE"/>
              </w:rPr>
              <w:t>,</w:t>
            </w:r>
            <w:r w:rsidRPr="000773B5">
              <w:rPr>
                <w:noProof/>
                <w:lang w:val="en-GB" w:eastAsia="de-DE"/>
              </w:rPr>
              <w:t xml:space="preserve"> </w:t>
            </w:r>
            <w:r>
              <w:rPr>
                <w:noProof/>
                <w:lang w:val="en-GB" w:eastAsia="de-DE"/>
              </w:rPr>
              <w:t>can be changed in customizer</w:t>
            </w:r>
            <w:r w:rsidR="008269FE">
              <w:rPr>
                <w:noProof/>
                <w:lang w:val="en-GB" w:eastAsia="de-DE"/>
              </w:rPr>
              <w:t>. Change in customizer.</w:t>
            </w:r>
          </w:p>
        </w:tc>
      </w:tr>
    </w:tbl>
    <w:p w:rsidR="001F4D61" w:rsidRDefault="000773B5" w:rsidP="000E460D">
      <w:pPr>
        <w:rPr>
          <w:lang w:val="en-GB"/>
        </w:rPr>
      </w:pPr>
      <w:r>
        <w:rPr>
          <w:lang w:val="en-GB"/>
        </w:rPr>
        <w:t xml:space="preserve">All values, with exception of the arrays, can be saved in a configuration-file on top of the customizer window. The arrays must be saved with the complete </w:t>
      </w:r>
      <w:proofErr w:type="spellStart"/>
      <w:r>
        <w:rPr>
          <w:lang w:val="en-GB"/>
        </w:rPr>
        <w:t>scad</w:t>
      </w:r>
      <w:proofErr w:type="spellEnd"/>
      <w:r>
        <w:rPr>
          <w:lang w:val="en-GB"/>
        </w:rPr>
        <w:t>-file (i.e. changing of the code)</w:t>
      </w:r>
    </w:p>
    <w:p w:rsidR="000773B5" w:rsidRPr="000E460D" w:rsidRDefault="000773B5" w:rsidP="000E460D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54A35A75" wp14:editId="78A8FB99">
            <wp:extent cx="2032715" cy="739775"/>
            <wp:effectExtent l="0" t="0" r="5715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2864" cy="75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E1" w:rsidRDefault="008269FE" w:rsidP="00AB6028">
      <w:pPr>
        <w:rPr>
          <w:lang w:val="en-GB"/>
        </w:rPr>
      </w:pPr>
      <w:r>
        <w:rPr>
          <w:lang w:val="en-GB"/>
        </w:rPr>
        <w:t xml:space="preserve">One member is the minimum </w:t>
      </w:r>
      <w:r w:rsidR="006E72D1">
        <w:rPr>
          <w:lang w:val="en-GB"/>
        </w:rPr>
        <w:t>number</w:t>
      </w:r>
      <w:r w:rsidR="00DE707D">
        <w:rPr>
          <w:lang w:val="en-GB"/>
        </w:rPr>
        <w:t xml:space="preserve"> </w:t>
      </w:r>
      <w:bookmarkStart w:id="9" w:name="_GoBack"/>
      <w:bookmarkEnd w:id="9"/>
      <w:r>
        <w:rPr>
          <w:lang w:val="en-GB"/>
        </w:rPr>
        <w:t>of an array, otherwise the program throws an error.</w:t>
      </w:r>
    </w:p>
    <w:p w:rsidR="008269FE" w:rsidRDefault="008269FE" w:rsidP="00AB6028">
      <w:pPr>
        <w:rPr>
          <w:lang w:val="en-GB"/>
        </w:rPr>
      </w:pPr>
      <w:r>
        <w:rPr>
          <w:lang w:val="en-GB"/>
        </w:rPr>
        <w:t>If the part is not used, array-members can be deactivated when On/Off is set to “0”.</w:t>
      </w:r>
    </w:p>
    <w:p w:rsidR="008269FE" w:rsidRDefault="008269FE" w:rsidP="00AB6028">
      <w:pPr>
        <w:rPr>
          <w:lang w:val="en-GB"/>
        </w:rPr>
      </w:pPr>
    </w:p>
    <w:p w:rsidR="000773B5" w:rsidRDefault="000773B5" w:rsidP="000773B5">
      <w:pPr>
        <w:pStyle w:val="berschrift3"/>
        <w:rPr>
          <w:lang w:val="en-GB"/>
        </w:rPr>
      </w:pPr>
      <w:bookmarkStart w:id="10" w:name="_Toc80914529"/>
      <w:r>
        <w:rPr>
          <w:lang w:val="en-GB"/>
        </w:rPr>
        <w:t>Explanation of the most important values</w:t>
      </w:r>
      <w:bookmarkEnd w:id="10"/>
    </w:p>
    <w:p w:rsidR="00EE132A" w:rsidRPr="00EE132A" w:rsidRDefault="00EE132A" w:rsidP="00EE132A">
      <w:pPr>
        <w:rPr>
          <w:b/>
          <w:lang w:val="en-GB"/>
        </w:rPr>
      </w:pPr>
      <w:r w:rsidRPr="00EE132A">
        <w:rPr>
          <w:b/>
          <w:lang w:val="en-GB"/>
        </w:rPr>
        <w:t>Section “box options”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248"/>
        <w:gridCol w:w="4814"/>
      </w:tblGrid>
      <w:tr w:rsidR="00986A3A" w:rsidTr="00986A3A">
        <w:tc>
          <w:tcPr>
            <w:tcW w:w="4248" w:type="dxa"/>
          </w:tcPr>
          <w:p w:rsidR="00986A3A" w:rsidRPr="001F4D61" w:rsidRDefault="00986A3A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08DED6C" wp14:editId="7C743A6D">
                  <wp:extent cx="1339850" cy="491278"/>
                  <wp:effectExtent l="0" t="0" r="0" b="444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018" cy="4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986A3A" w:rsidRDefault="00986A3A" w:rsidP="00986A3A">
            <w:pPr>
              <w:rPr>
                <w:noProof/>
                <w:lang w:val="en-GB" w:eastAsia="de-DE"/>
              </w:rPr>
            </w:pPr>
            <w:r w:rsidRPr="0064301D">
              <w:rPr>
                <w:b/>
                <w:noProof/>
                <w:lang w:val="en-GB" w:eastAsia="de-DE"/>
              </w:rPr>
              <w:t>PCBDraw</w:t>
            </w:r>
            <w:r>
              <w:rPr>
                <w:noProof/>
                <w:lang w:val="en-GB" w:eastAsia="de-DE"/>
              </w:rPr>
              <w:t xml:space="preserve">, draws the PCB inside the box and labels it with the text of “TextOnPCB”. </w:t>
            </w:r>
          </w:p>
          <w:p w:rsidR="00986A3A" w:rsidRPr="001F4D61" w:rsidRDefault="00986A3A" w:rsidP="00986A3A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 xml:space="preserve">Only one PCB possible. </w:t>
            </w:r>
          </w:p>
        </w:tc>
      </w:tr>
      <w:tr w:rsidR="00986A3A" w:rsidRPr="00387E9D" w:rsidTr="00986A3A">
        <w:tc>
          <w:tcPr>
            <w:tcW w:w="4248" w:type="dxa"/>
          </w:tcPr>
          <w:p w:rsidR="00986A3A" w:rsidRDefault="00986A3A" w:rsidP="008A604E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29061D6" wp14:editId="7001E5C8">
                  <wp:extent cx="1809750" cy="370943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810" cy="38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986A3A" w:rsidRDefault="00986A3A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Array must be edited in code window.</w:t>
            </w:r>
          </w:p>
          <w:p w:rsidR="00986A3A" w:rsidRDefault="00986A3A" w:rsidP="0064301D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For manual ading holes in the bottom shell for add</w:t>
            </w:r>
            <w:r w:rsidR="0064301D">
              <w:rPr>
                <w:noProof/>
                <w:lang w:val="en-GB" w:eastAsia="de-DE"/>
              </w:rPr>
              <w:t>itional</w:t>
            </w:r>
            <w:r>
              <w:rPr>
                <w:noProof/>
                <w:lang w:val="en-GB" w:eastAsia="de-DE"/>
              </w:rPr>
              <w:t xml:space="preserve"> PCBs f.e.</w:t>
            </w:r>
          </w:p>
        </w:tc>
      </w:tr>
      <w:tr w:rsidR="00986A3A" w:rsidRPr="00387E9D" w:rsidTr="00986A3A">
        <w:tc>
          <w:tcPr>
            <w:tcW w:w="4248" w:type="dxa"/>
          </w:tcPr>
          <w:p w:rsidR="00986A3A" w:rsidRDefault="00986A3A" w:rsidP="008A604E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1DAEC82" wp14:editId="64A69A41">
                  <wp:extent cx="1193800" cy="373816"/>
                  <wp:effectExtent l="0" t="0" r="6350" b="762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621" cy="38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de-DE"/>
              </w:rPr>
              <w:t xml:space="preserve"> </w:t>
            </w:r>
          </w:p>
        </w:tc>
        <w:tc>
          <w:tcPr>
            <w:tcW w:w="4814" w:type="dxa"/>
          </w:tcPr>
          <w:p w:rsidR="00986A3A" w:rsidRDefault="00986A3A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Draws electr. Parts with help of the NopSCADlib</w:t>
            </w:r>
            <w:r w:rsidR="0064301D">
              <w:rPr>
                <w:noProof/>
                <w:lang w:val="en-GB" w:eastAsia="de-DE"/>
              </w:rPr>
              <w:t>. Parts must be imported and positioned in Module “S</w:t>
            </w:r>
            <w:r w:rsidR="0064301D" w:rsidRPr="0064301D">
              <w:rPr>
                <w:noProof/>
                <w:lang w:val="en-GB" w:eastAsia="de-DE"/>
              </w:rPr>
              <w:t>howElectrParts</w:t>
            </w:r>
            <w:r w:rsidR="0064301D">
              <w:rPr>
                <w:noProof/>
                <w:lang w:val="en-GB" w:eastAsia="de-DE"/>
              </w:rPr>
              <w:t>”.</w:t>
            </w:r>
          </w:p>
        </w:tc>
      </w:tr>
      <w:tr w:rsidR="0064301D" w:rsidRPr="00387E9D" w:rsidTr="00986A3A">
        <w:tc>
          <w:tcPr>
            <w:tcW w:w="4248" w:type="dxa"/>
          </w:tcPr>
          <w:p w:rsidR="0064301D" w:rsidRPr="0064301D" w:rsidRDefault="0064301D" w:rsidP="0064301D">
            <w:pPr>
              <w:rPr>
                <w:noProof/>
                <w:lang w:val="en-GB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0AF07EE" wp14:editId="63786A72">
                  <wp:extent cx="647700" cy="1076099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35" cy="111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64301D" w:rsidRPr="0064301D" w:rsidRDefault="0064301D" w:rsidP="0064301D">
            <w:pPr>
              <w:rPr>
                <w:noProof/>
                <w:lang w:val="en-GB" w:eastAsia="de-DE"/>
              </w:rPr>
            </w:pPr>
            <w:r w:rsidRPr="0064301D">
              <w:rPr>
                <w:b/>
                <w:noProof/>
                <w:lang w:val="en-GB" w:eastAsia="de-DE"/>
              </w:rPr>
              <w:t>Bar recess</w:t>
            </w:r>
            <w:r>
              <w:rPr>
                <w:noProof/>
                <w:lang w:val="en-GB" w:eastAsia="de-DE"/>
              </w:rPr>
              <w:t>, can be activated/deactivated. When Thick &lt;2.5mm, recess is autom. deactivated because it cannot be printed.</w:t>
            </w:r>
          </w:p>
        </w:tc>
      </w:tr>
      <w:tr w:rsidR="00B71851" w:rsidRPr="00B71851" w:rsidTr="00986A3A">
        <w:tc>
          <w:tcPr>
            <w:tcW w:w="4248" w:type="dxa"/>
          </w:tcPr>
          <w:p w:rsidR="00B71851" w:rsidRPr="00B71851" w:rsidRDefault="00B71851" w:rsidP="0064301D">
            <w:pPr>
              <w:rPr>
                <w:noProof/>
                <w:lang w:eastAsia="de-DE"/>
              </w:rPr>
            </w:pPr>
            <w:r w:rsidRPr="00B71851">
              <w:rPr>
                <w:noProof/>
                <w:lang w:eastAsia="de-DE"/>
              </w:rPr>
              <w:drawing>
                <wp:inline distT="0" distB="0" distL="0" distR="0" wp14:anchorId="1B57E44C" wp14:editId="15DE07B6">
                  <wp:extent cx="1454150" cy="368300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773" cy="378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B71851" w:rsidRPr="00B71851" w:rsidRDefault="00B71851" w:rsidP="00B7185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 xml:space="preserve">Selection of the font for text on panels. List contains windows-fonts and can be </w:t>
            </w:r>
            <w:r>
              <w:rPr>
                <w:noProof/>
                <w:lang w:val="en-GB" w:eastAsia="de-DE"/>
              </w:rPr>
              <w:lastRenderedPageBreak/>
              <w:t>changed in code window. Font names must fit to the name in windows.</w:t>
            </w:r>
          </w:p>
        </w:tc>
      </w:tr>
    </w:tbl>
    <w:p w:rsidR="00B71851" w:rsidRDefault="00B71851">
      <w:pPr>
        <w:spacing w:after="200"/>
        <w:rPr>
          <w:lang w:val="en-GB"/>
        </w:rPr>
      </w:pPr>
      <w:r>
        <w:rPr>
          <w:lang w:val="en-GB"/>
        </w:rPr>
        <w:lastRenderedPageBreak/>
        <w:br w:type="page"/>
      </w:r>
    </w:p>
    <w:p w:rsidR="00986A3A" w:rsidRDefault="00EE132A" w:rsidP="000773B5">
      <w:pPr>
        <w:rPr>
          <w:b/>
          <w:lang w:val="en-GB"/>
        </w:rPr>
      </w:pPr>
      <w:r w:rsidRPr="00EE132A">
        <w:rPr>
          <w:b/>
          <w:lang w:val="en-GB"/>
        </w:rPr>
        <w:lastRenderedPageBreak/>
        <w:t>Section “case feet”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114"/>
        <w:gridCol w:w="5948"/>
      </w:tblGrid>
      <w:tr w:rsidR="00B71851" w:rsidRPr="00387E9D" w:rsidTr="00C90718">
        <w:tc>
          <w:tcPr>
            <w:tcW w:w="3114" w:type="dxa"/>
          </w:tcPr>
          <w:p w:rsidR="00B71851" w:rsidRPr="001F4D61" w:rsidRDefault="00C90718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BB6EDED" wp14:editId="6E7B0A74">
                  <wp:extent cx="1009650" cy="397550"/>
                  <wp:effectExtent l="0" t="0" r="0" b="254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183" cy="40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de-DE"/>
              </w:rPr>
              <w:t xml:space="preserve"> </w:t>
            </w:r>
          </w:p>
        </w:tc>
        <w:tc>
          <w:tcPr>
            <w:tcW w:w="5948" w:type="dxa"/>
          </w:tcPr>
          <w:p w:rsidR="00B71851" w:rsidRPr="001F4D61" w:rsidRDefault="00C90718" w:rsidP="00C90718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Various feet can be chosen, simple hole, rubber feet, foldable feet in 2 sizes. The last both are created as stl-files and can be 3D-printed.</w:t>
            </w:r>
          </w:p>
        </w:tc>
      </w:tr>
    </w:tbl>
    <w:p w:rsidR="00EE132A" w:rsidRPr="00B71851" w:rsidRDefault="00EE132A" w:rsidP="000773B5">
      <w:pPr>
        <w:rPr>
          <w:lang w:val="en-GB"/>
        </w:rPr>
      </w:pPr>
    </w:p>
    <w:p w:rsidR="00C90718" w:rsidRDefault="00C90718" w:rsidP="00C90718">
      <w:pPr>
        <w:rPr>
          <w:b/>
          <w:lang w:val="en-GB"/>
        </w:rPr>
      </w:pPr>
      <w:r w:rsidRPr="00EE132A">
        <w:rPr>
          <w:b/>
          <w:lang w:val="en-GB"/>
        </w:rPr>
        <w:t>Section “</w:t>
      </w:r>
      <w:r w:rsidR="00312BAE">
        <w:rPr>
          <w:b/>
          <w:lang w:val="en-GB"/>
        </w:rPr>
        <w:t>Box Fixation Tabs</w:t>
      </w:r>
      <w:r w:rsidRPr="00EE132A">
        <w:rPr>
          <w:b/>
          <w:lang w:val="en-GB"/>
        </w:rPr>
        <w:t>”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126"/>
        <w:gridCol w:w="5936"/>
      </w:tblGrid>
      <w:tr w:rsidR="00312BAE" w:rsidRPr="00387E9D" w:rsidTr="008A604E">
        <w:tc>
          <w:tcPr>
            <w:tcW w:w="3114" w:type="dxa"/>
          </w:tcPr>
          <w:p w:rsidR="00C90718" w:rsidRPr="001F4D61" w:rsidRDefault="00312BA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19C7EEE" wp14:editId="13292C76">
                  <wp:extent cx="1841500" cy="437444"/>
                  <wp:effectExtent l="0" t="0" r="6350" b="127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472" cy="46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de-DE"/>
              </w:rPr>
              <w:t xml:space="preserve">  </w:t>
            </w:r>
            <w:r w:rsidR="00C90718">
              <w:rPr>
                <w:noProof/>
                <w:lang w:val="en-GB" w:eastAsia="de-DE"/>
              </w:rPr>
              <w:t xml:space="preserve"> </w:t>
            </w:r>
          </w:p>
        </w:tc>
        <w:tc>
          <w:tcPr>
            <w:tcW w:w="5948" w:type="dxa"/>
          </w:tcPr>
          <w:p w:rsidR="00C90718" w:rsidRPr="001F4D61" w:rsidRDefault="00C90718" w:rsidP="00312BA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 xml:space="preserve">Various </w:t>
            </w:r>
            <w:r w:rsidR="00312BAE">
              <w:rPr>
                <w:noProof/>
                <w:lang w:val="en-GB" w:eastAsia="de-DE"/>
              </w:rPr>
              <w:t>kinds, from simple holes for screws to threaded inserts</w:t>
            </w:r>
          </w:p>
        </w:tc>
      </w:tr>
    </w:tbl>
    <w:p w:rsidR="000773B5" w:rsidRDefault="000773B5" w:rsidP="00AB6028">
      <w:pPr>
        <w:rPr>
          <w:lang w:val="en-GB"/>
        </w:rPr>
      </w:pPr>
    </w:p>
    <w:p w:rsidR="00312BAE" w:rsidRPr="008C3C41" w:rsidRDefault="00312BAE" w:rsidP="00AB6028">
      <w:pPr>
        <w:rPr>
          <w:b/>
          <w:lang w:val="en-GB"/>
        </w:rPr>
      </w:pPr>
      <w:r w:rsidRPr="008C3C41">
        <w:rPr>
          <w:b/>
          <w:lang w:val="en-GB"/>
        </w:rPr>
        <w:t>Section “PCB Options”</w:t>
      </w:r>
    </w:p>
    <w:p w:rsidR="00312BAE" w:rsidRDefault="00312BAE" w:rsidP="00AB6028">
      <w:pPr>
        <w:rPr>
          <w:lang w:val="en-GB"/>
        </w:rPr>
      </w:pPr>
      <w:r>
        <w:rPr>
          <w:lang w:val="en-GB"/>
        </w:rPr>
        <w:t xml:space="preserve">With </w:t>
      </w:r>
      <w:r w:rsidR="008C3C41">
        <w:rPr>
          <w:lang w:val="en-GB"/>
        </w:rPr>
        <w:t xml:space="preserve">defining </w:t>
      </w:r>
      <w:r>
        <w:rPr>
          <w:lang w:val="en-GB"/>
        </w:rPr>
        <w:t xml:space="preserve">these variables the dimensions of the box </w:t>
      </w:r>
      <w:r w:rsidR="008C3C41">
        <w:rPr>
          <w:lang w:val="en-GB"/>
        </w:rPr>
        <w:t xml:space="preserve">are </w:t>
      </w:r>
      <w:proofErr w:type="spellStart"/>
      <w:r>
        <w:rPr>
          <w:lang w:val="en-GB"/>
        </w:rPr>
        <w:t>autom</w:t>
      </w:r>
      <w:proofErr w:type="spellEnd"/>
      <w:r>
        <w:rPr>
          <w:lang w:val="en-GB"/>
        </w:rPr>
        <w:t xml:space="preserve">. </w:t>
      </w:r>
      <w:proofErr w:type="gramStart"/>
      <w:r w:rsidR="008C3C41">
        <w:rPr>
          <w:lang w:val="en-GB"/>
        </w:rPr>
        <w:t>c</w:t>
      </w:r>
      <w:r>
        <w:rPr>
          <w:lang w:val="en-GB"/>
        </w:rPr>
        <w:t>alculated</w:t>
      </w:r>
      <w:proofErr w:type="gramEnd"/>
      <w:r>
        <w:rPr>
          <w:lang w:val="en-GB"/>
        </w:rPr>
        <w:t>.</w:t>
      </w:r>
    </w:p>
    <w:p w:rsidR="00312BAE" w:rsidRDefault="00312BAE" w:rsidP="00AB6028">
      <w:pPr>
        <w:rPr>
          <w:lang w:val="en-GB"/>
        </w:rPr>
      </w:pPr>
      <w:r>
        <w:rPr>
          <w:lang w:val="en-GB"/>
        </w:rPr>
        <w:t xml:space="preserve">The </w:t>
      </w:r>
      <w:r w:rsidR="008C3C41">
        <w:rPr>
          <w:lang w:val="en-GB"/>
        </w:rPr>
        <w:t>value “</w:t>
      </w:r>
      <w:proofErr w:type="spellStart"/>
      <w:r w:rsidR="008C3C41">
        <w:rPr>
          <w:lang w:val="en-GB"/>
        </w:rPr>
        <w:t>TopMargin</w:t>
      </w:r>
      <w:proofErr w:type="spellEnd"/>
      <w:r w:rsidR="008C3C41">
        <w:rPr>
          <w:lang w:val="en-GB"/>
        </w:rPr>
        <w:t xml:space="preserve">” defines in result the </w:t>
      </w:r>
      <w:proofErr w:type="spellStart"/>
      <w:r w:rsidR="008C3C41">
        <w:rPr>
          <w:lang w:val="en-GB"/>
        </w:rPr>
        <w:t>hight</w:t>
      </w:r>
      <w:proofErr w:type="spellEnd"/>
      <w:r w:rsidR="008C3C41">
        <w:rPr>
          <w:lang w:val="en-GB"/>
        </w:rPr>
        <w:t xml:space="preserve"> of the box.</w:t>
      </w:r>
    </w:p>
    <w:p w:rsidR="000C3571" w:rsidRDefault="000C3571" w:rsidP="00AB6028">
      <w:pPr>
        <w:rPr>
          <w:lang w:val="en-GB"/>
        </w:rPr>
      </w:pPr>
      <w:r>
        <w:rPr>
          <w:noProof/>
          <w:lang w:val="en-GB" w:eastAsia="de-DE"/>
        </w:rPr>
        <w:t>The console window shows the resulting dimensions of the box.</w:t>
      </w:r>
    </w:p>
    <w:p w:rsidR="008C3C41" w:rsidRDefault="008C3C41" w:rsidP="00AB6028">
      <w:pPr>
        <w:rPr>
          <w:lang w:val="en-GB"/>
        </w:rPr>
      </w:pPr>
    </w:p>
    <w:p w:rsidR="008C3C41" w:rsidRDefault="008C3C41" w:rsidP="008C3C41">
      <w:pPr>
        <w:rPr>
          <w:b/>
          <w:lang w:val="en-GB"/>
        </w:rPr>
      </w:pPr>
      <w:r w:rsidRPr="00EE132A">
        <w:rPr>
          <w:b/>
          <w:lang w:val="en-GB"/>
        </w:rPr>
        <w:t>Section “</w:t>
      </w:r>
      <w:r>
        <w:rPr>
          <w:b/>
          <w:lang w:val="en-GB"/>
        </w:rPr>
        <w:t>PCB Feet</w:t>
      </w:r>
      <w:r w:rsidRPr="00EE132A">
        <w:rPr>
          <w:b/>
          <w:lang w:val="en-GB"/>
        </w:rPr>
        <w:t>”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114"/>
        <w:gridCol w:w="5948"/>
      </w:tblGrid>
      <w:tr w:rsidR="008C3C41" w:rsidTr="008A604E">
        <w:tc>
          <w:tcPr>
            <w:tcW w:w="3114" w:type="dxa"/>
          </w:tcPr>
          <w:p w:rsidR="008C3C41" w:rsidRPr="001F4D61" w:rsidRDefault="008C3C41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EC2D8BA" wp14:editId="04012AE5">
                  <wp:extent cx="1200150" cy="562782"/>
                  <wp:effectExtent l="0" t="0" r="0" b="889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487" cy="57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8" w:type="dxa"/>
          </w:tcPr>
          <w:p w:rsidR="008C3C41" w:rsidRPr="001F4D61" w:rsidRDefault="008C3C41" w:rsidP="008C3C4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Various kinds of PCB-feet, from simple holes for screws to holes with threaded inserts. All dimensions are autom. adapted.</w:t>
            </w:r>
          </w:p>
        </w:tc>
      </w:tr>
      <w:tr w:rsidR="00651600" w:rsidRPr="00387E9D" w:rsidTr="008A604E">
        <w:tc>
          <w:tcPr>
            <w:tcW w:w="3114" w:type="dxa"/>
          </w:tcPr>
          <w:p w:rsidR="00651600" w:rsidRPr="00651600" w:rsidRDefault="00651600" w:rsidP="008A604E">
            <w:pPr>
              <w:rPr>
                <w:noProof/>
                <w:lang w:val="en-GB" w:eastAsia="de-DE"/>
              </w:rPr>
            </w:pPr>
            <w:r w:rsidRPr="00651600">
              <w:rPr>
                <w:noProof/>
                <w:lang w:val="en-GB" w:eastAsia="de-DE"/>
              </w:rPr>
              <w:t xml:space="preserve">Coord. </w:t>
            </w:r>
            <w:r>
              <w:rPr>
                <w:noProof/>
                <w:lang w:val="en-GB" w:eastAsia="de-DE"/>
              </w:rPr>
              <w:t>Of the 4 PCB-feet</w:t>
            </w:r>
          </w:p>
        </w:tc>
        <w:tc>
          <w:tcPr>
            <w:tcW w:w="5948" w:type="dxa"/>
          </w:tcPr>
          <w:p w:rsidR="00651600" w:rsidRDefault="00651600" w:rsidP="008C3C4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The console window shows the resulting distances of the PCB-feet</w:t>
            </w:r>
            <w:r w:rsidR="000C3571">
              <w:rPr>
                <w:noProof/>
                <w:lang w:val="en-GB" w:eastAsia="de-DE"/>
              </w:rPr>
              <w:t xml:space="preserve"> to prove the correct values of the PCB-holes.</w:t>
            </w:r>
          </w:p>
        </w:tc>
      </w:tr>
    </w:tbl>
    <w:p w:rsidR="008C3C41" w:rsidRDefault="000C3571" w:rsidP="00AB6028">
      <w:pPr>
        <w:rPr>
          <w:lang w:val="en-GB"/>
        </w:rPr>
      </w:pPr>
      <w:r>
        <w:rPr>
          <w:lang w:val="en-GB"/>
        </w:rPr>
        <w:t>If you enable “</w:t>
      </w:r>
      <w:proofErr w:type="spellStart"/>
      <w:r>
        <w:rPr>
          <w:lang w:val="en-GB"/>
        </w:rPr>
        <w:t>ShowExplanations</w:t>
      </w:r>
      <w:proofErr w:type="spellEnd"/>
      <w:r>
        <w:rPr>
          <w:lang w:val="en-GB"/>
        </w:rPr>
        <w:t xml:space="preserve">” in the </w:t>
      </w:r>
      <w:proofErr w:type="gramStart"/>
      <w:r>
        <w:rPr>
          <w:lang w:val="en-GB"/>
        </w:rPr>
        <w:t>section ”</w:t>
      </w:r>
      <w:proofErr w:type="gramEnd"/>
      <w:r>
        <w:rPr>
          <w:lang w:val="en-GB"/>
        </w:rPr>
        <w:t xml:space="preserve">Special Values”, the console window shows the </w:t>
      </w:r>
      <w:r w:rsidR="00A52E51">
        <w:rPr>
          <w:lang w:val="en-GB"/>
        </w:rPr>
        <w:t>position</w:t>
      </w:r>
      <w:r>
        <w:rPr>
          <w:lang w:val="en-GB"/>
        </w:rPr>
        <w:t xml:space="preserve"> of the 4 PCB-feet.</w:t>
      </w:r>
    </w:p>
    <w:p w:rsidR="008C3C41" w:rsidRDefault="008C3C41" w:rsidP="00AB6028">
      <w:pPr>
        <w:rPr>
          <w:lang w:val="en-GB"/>
        </w:rPr>
      </w:pPr>
    </w:p>
    <w:p w:rsidR="0083114A" w:rsidRDefault="0083114A" w:rsidP="00AB6028">
      <w:pPr>
        <w:rPr>
          <w:b/>
          <w:lang w:val="en-GB"/>
        </w:rPr>
      </w:pPr>
      <w:r w:rsidRPr="0083114A">
        <w:rPr>
          <w:b/>
          <w:lang w:val="en-GB"/>
        </w:rPr>
        <w:t>Section “</w:t>
      </w:r>
      <w:proofErr w:type="spellStart"/>
      <w:r w:rsidRPr="0083114A">
        <w:rPr>
          <w:b/>
          <w:lang w:val="en-GB"/>
        </w:rPr>
        <w:t>Frontplate</w:t>
      </w:r>
      <w:proofErr w:type="spellEnd"/>
      <w:r w:rsidRPr="0083114A">
        <w:rPr>
          <w:b/>
          <w:lang w:val="en-GB"/>
        </w:rPr>
        <w:t xml:space="preserve"> Holes”</w:t>
      </w:r>
    </w:p>
    <w:p w:rsidR="0083114A" w:rsidRDefault="0083114A" w:rsidP="00AB6028">
      <w:pPr>
        <w:rPr>
          <w:lang w:val="en-GB"/>
        </w:rPr>
      </w:pPr>
      <w:r>
        <w:rPr>
          <w:lang w:val="en-GB"/>
        </w:rPr>
        <w:t>The variables within this section</w:t>
      </w:r>
      <w:r w:rsidRPr="0083114A">
        <w:rPr>
          <w:lang w:val="en-GB"/>
        </w:rPr>
        <w:t xml:space="preserve"> define 3 kind of holes</w:t>
      </w:r>
      <w:r>
        <w:rPr>
          <w:lang w:val="en-GB"/>
        </w:rPr>
        <w:t xml:space="preserve">. </w:t>
      </w:r>
    </w:p>
    <w:p w:rsidR="0083114A" w:rsidRDefault="0083114A" w:rsidP="00AB6028">
      <w:pPr>
        <w:rPr>
          <w:lang w:val="en-GB"/>
        </w:rPr>
      </w:pPr>
      <w:r>
        <w:rPr>
          <w:lang w:val="en-GB"/>
        </w:rPr>
        <w:t>All these hole-parameters</w:t>
      </w:r>
      <w:r w:rsidR="008A604E">
        <w:rPr>
          <w:lang w:val="en-GB"/>
        </w:rPr>
        <w:t xml:space="preserve"> are Arrays and </w:t>
      </w:r>
      <w:r>
        <w:rPr>
          <w:lang w:val="en-GB"/>
        </w:rPr>
        <w:t>must be changed in the code window, not in the customizer.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83114A" w:rsidRPr="00387E9D" w:rsidTr="008A604E">
        <w:tc>
          <w:tcPr>
            <w:tcW w:w="2689" w:type="dxa"/>
          </w:tcPr>
          <w:p w:rsidR="0083114A" w:rsidRPr="001F4D61" w:rsidRDefault="008A604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aFP_Holes</w:t>
            </w:r>
          </w:p>
        </w:tc>
        <w:tc>
          <w:tcPr>
            <w:tcW w:w="6373" w:type="dxa"/>
          </w:tcPr>
          <w:p w:rsidR="0083114A" w:rsidRDefault="008A604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Defines round holes or longholes</w:t>
            </w:r>
            <w:r>
              <w:rPr>
                <w:noProof/>
                <w:lang w:val="en-GB" w:eastAsia="de-DE"/>
              </w:rPr>
              <w:br/>
              <w:t>There are 2 diams, diam1 and diam2. If both are equal, the result is a round hole.</w:t>
            </w:r>
          </w:p>
          <w:p w:rsidR="008A604E" w:rsidRDefault="008A604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If diam1 &gt; diam2 the result is a longhole</w:t>
            </w:r>
          </w:p>
          <w:p w:rsidR="008A604E" w:rsidRDefault="008A604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If sym=0, the hole is narrower on the right side.</w:t>
            </w:r>
          </w:p>
          <w:p w:rsidR="008A604E" w:rsidRPr="001F4D61" w:rsidRDefault="008A604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If sym=1, the hole is narrow on left ans right side</w:t>
            </w:r>
          </w:p>
        </w:tc>
      </w:tr>
      <w:tr w:rsidR="0083114A" w:rsidTr="008A604E">
        <w:tc>
          <w:tcPr>
            <w:tcW w:w="2689" w:type="dxa"/>
          </w:tcPr>
          <w:p w:rsidR="0083114A" w:rsidRDefault="008A604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aFP_Sholes</w:t>
            </w:r>
          </w:p>
        </w:tc>
        <w:tc>
          <w:tcPr>
            <w:tcW w:w="6373" w:type="dxa"/>
          </w:tcPr>
          <w:p w:rsidR="0083114A" w:rsidRPr="001F4D61" w:rsidRDefault="008A604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Defines square holes</w:t>
            </w:r>
          </w:p>
        </w:tc>
      </w:tr>
      <w:tr w:rsidR="0083114A" w:rsidRPr="00387E9D" w:rsidTr="008A604E">
        <w:tc>
          <w:tcPr>
            <w:tcW w:w="2689" w:type="dxa"/>
          </w:tcPr>
          <w:p w:rsidR="0083114A" w:rsidRDefault="008A604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aFP_SHolesRecess</w:t>
            </w:r>
            <w:r w:rsidR="004D3031">
              <w:rPr>
                <w:noProof/>
                <w:lang w:eastAsia="de-DE"/>
              </w:rPr>
              <w:drawing>
                <wp:inline distT="0" distB="0" distL="0" distR="0" wp14:anchorId="5912ED2C" wp14:editId="4A5BBD6F">
                  <wp:extent cx="603305" cy="679450"/>
                  <wp:effectExtent l="0" t="0" r="6350" b="635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443" cy="70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D3031">
              <w:rPr>
                <w:noProof/>
                <w:lang w:val="en-GB" w:eastAsia="de-DE"/>
              </w:rPr>
              <w:t xml:space="preserve"> </w:t>
            </w:r>
            <w:r w:rsidR="002C0498">
              <w:rPr>
                <w:noProof/>
                <w:lang w:eastAsia="de-DE"/>
              </w:rPr>
              <w:drawing>
                <wp:inline distT="0" distB="0" distL="0" distR="0" wp14:anchorId="674A94A0" wp14:editId="4D9AC46F">
                  <wp:extent cx="742619" cy="654050"/>
                  <wp:effectExtent l="0" t="0" r="635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828" cy="66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C0498">
              <w:rPr>
                <w:noProof/>
                <w:lang w:val="en-GB" w:eastAsia="de-DE"/>
              </w:rPr>
              <w:t xml:space="preserve"> </w:t>
            </w:r>
          </w:p>
        </w:tc>
        <w:tc>
          <w:tcPr>
            <w:tcW w:w="6373" w:type="dxa"/>
          </w:tcPr>
          <w:p w:rsidR="002C0498" w:rsidRDefault="008A604E" w:rsidP="008A604E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Defines a recess of PanelThick minus Recess.</w:t>
            </w:r>
            <w:r>
              <w:rPr>
                <w:noProof/>
                <w:lang w:val="en-GB" w:eastAsia="de-DE"/>
              </w:rPr>
              <w:br/>
              <w:t>If Recess is positiv, it</w:t>
            </w:r>
            <w:r w:rsidR="00394A01">
              <w:rPr>
                <w:noProof/>
                <w:lang w:val="en-GB" w:eastAsia="de-DE"/>
              </w:rPr>
              <w:t>s</w:t>
            </w:r>
            <w:r>
              <w:rPr>
                <w:noProof/>
                <w:lang w:val="en-GB" w:eastAsia="de-DE"/>
              </w:rPr>
              <w:t xml:space="preserve"> on </w:t>
            </w:r>
            <w:r w:rsidR="00394A01">
              <w:rPr>
                <w:noProof/>
                <w:lang w:val="en-GB" w:eastAsia="de-DE"/>
              </w:rPr>
              <w:t xml:space="preserve">the </w:t>
            </w:r>
            <w:r>
              <w:rPr>
                <w:noProof/>
                <w:lang w:val="en-GB" w:eastAsia="de-DE"/>
              </w:rPr>
              <w:t>outer side</w:t>
            </w:r>
            <w:r w:rsidR="002C0498">
              <w:rPr>
                <w:noProof/>
                <w:lang w:val="en-GB" w:eastAsia="de-DE"/>
              </w:rPr>
              <w:t>.</w:t>
            </w:r>
          </w:p>
          <w:p w:rsidR="0083114A" w:rsidRPr="001F4D61" w:rsidRDefault="008A604E" w:rsidP="00394A0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if recess is negativ, it</w:t>
            </w:r>
            <w:r w:rsidR="00394A01">
              <w:rPr>
                <w:noProof/>
                <w:lang w:val="en-GB" w:eastAsia="de-DE"/>
              </w:rPr>
              <w:t>s</w:t>
            </w:r>
            <w:r>
              <w:rPr>
                <w:noProof/>
                <w:lang w:val="en-GB" w:eastAsia="de-DE"/>
              </w:rPr>
              <w:t xml:space="preserve"> on the inner side</w:t>
            </w:r>
            <w:r w:rsidR="00394A01">
              <w:rPr>
                <w:noProof/>
                <w:lang w:val="en-GB" w:eastAsia="de-DE"/>
              </w:rPr>
              <w:t>.</w:t>
            </w:r>
          </w:p>
        </w:tc>
      </w:tr>
    </w:tbl>
    <w:p w:rsidR="00F90721" w:rsidRDefault="00F90721" w:rsidP="00AB6028">
      <w:pPr>
        <w:rPr>
          <w:lang w:val="en-GB"/>
        </w:rPr>
      </w:pPr>
    </w:p>
    <w:p w:rsidR="00F90721" w:rsidRDefault="00F90721" w:rsidP="00F90721">
      <w:pPr>
        <w:rPr>
          <w:lang w:val="en-GB"/>
        </w:rPr>
      </w:pPr>
      <w:r>
        <w:rPr>
          <w:lang w:val="en-GB"/>
        </w:rPr>
        <w:br w:type="page"/>
      </w:r>
    </w:p>
    <w:p w:rsidR="0083114A" w:rsidRPr="0083114A" w:rsidRDefault="0083114A" w:rsidP="00AB6028">
      <w:pPr>
        <w:rPr>
          <w:lang w:val="en-GB"/>
        </w:rPr>
      </w:pPr>
    </w:p>
    <w:p w:rsidR="00F90721" w:rsidRDefault="00F90721" w:rsidP="00F90721">
      <w:pPr>
        <w:rPr>
          <w:b/>
          <w:lang w:val="en-GB"/>
        </w:rPr>
      </w:pPr>
      <w:r w:rsidRPr="0083114A">
        <w:rPr>
          <w:b/>
          <w:lang w:val="en-GB"/>
        </w:rPr>
        <w:t>Section “</w:t>
      </w:r>
      <w:proofErr w:type="spellStart"/>
      <w:r w:rsidRPr="0083114A">
        <w:rPr>
          <w:b/>
          <w:lang w:val="en-GB"/>
        </w:rPr>
        <w:t>Frontplate</w:t>
      </w:r>
      <w:proofErr w:type="spellEnd"/>
      <w:r w:rsidRPr="0083114A">
        <w:rPr>
          <w:b/>
          <w:lang w:val="en-GB"/>
        </w:rPr>
        <w:t xml:space="preserve"> </w:t>
      </w:r>
      <w:r>
        <w:rPr>
          <w:b/>
          <w:lang w:val="en-GB"/>
        </w:rPr>
        <w:t>Text</w:t>
      </w:r>
      <w:r w:rsidRPr="0083114A">
        <w:rPr>
          <w:b/>
          <w:lang w:val="en-GB"/>
        </w:rPr>
        <w:t>”</w:t>
      </w:r>
    </w:p>
    <w:p w:rsidR="00F90721" w:rsidRDefault="00F90721" w:rsidP="00F90721">
      <w:pPr>
        <w:rPr>
          <w:lang w:val="en-GB"/>
        </w:rPr>
      </w:pPr>
      <w:proofErr w:type="spellStart"/>
      <w:r>
        <w:rPr>
          <w:lang w:val="en-GB"/>
        </w:rPr>
        <w:t>Theere</w:t>
      </w:r>
      <w:proofErr w:type="spellEnd"/>
      <w:r>
        <w:rPr>
          <w:lang w:val="en-GB"/>
        </w:rPr>
        <w:t xml:space="preserve"> are 2</w:t>
      </w:r>
      <w:r w:rsidRPr="0083114A">
        <w:rPr>
          <w:lang w:val="en-GB"/>
        </w:rPr>
        <w:t xml:space="preserve"> kind of </w:t>
      </w:r>
      <w:r>
        <w:rPr>
          <w:lang w:val="en-GB"/>
        </w:rPr>
        <w:t>Texts. Normal text and round text.</w:t>
      </w:r>
    </w:p>
    <w:p w:rsidR="00F90721" w:rsidRDefault="00F90721" w:rsidP="00F90721">
      <w:pPr>
        <w:rPr>
          <w:lang w:val="en-GB"/>
        </w:rPr>
      </w:pPr>
      <w:r>
        <w:rPr>
          <w:lang w:val="en-GB"/>
        </w:rPr>
        <w:t>All these hole-parameters are Arrays and must be changed in the code window, not in the customizer.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F90721" w:rsidRPr="00387E9D" w:rsidTr="006E11FB">
        <w:tc>
          <w:tcPr>
            <w:tcW w:w="2689" w:type="dxa"/>
          </w:tcPr>
          <w:p w:rsidR="00F90721" w:rsidRPr="001F4D61" w:rsidRDefault="00F90721" w:rsidP="00F9072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aFP_RTexts</w:t>
            </w:r>
          </w:p>
        </w:tc>
        <w:tc>
          <w:tcPr>
            <w:tcW w:w="6373" w:type="dxa"/>
          </w:tcPr>
          <w:p w:rsidR="00F90721" w:rsidRPr="001F4D61" w:rsidRDefault="00F90721" w:rsidP="00F9072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Defines round round text. Useful for labeling Poti-values</w:t>
            </w:r>
          </w:p>
          <w:p w:rsidR="00F90721" w:rsidRPr="001F4D61" w:rsidRDefault="00F90721" w:rsidP="006E11FB">
            <w:pPr>
              <w:rPr>
                <w:noProof/>
                <w:lang w:val="en-GB" w:eastAsia="de-DE"/>
              </w:rPr>
            </w:pPr>
          </w:p>
        </w:tc>
      </w:tr>
      <w:tr w:rsidR="00F90721" w:rsidTr="006E11FB">
        <w:tc>
          <w:tcPr>
            <w:tcW w:w="2689" w:type="dxa"/>
          </w:tcPr>
          <w:p w:rsidR="00F90721" w:rsidRDefault="00F90721" w:rsidP="00F9072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aFP_STexts</w:t>
            </w:r>
          </w:p>
        </w:tc>
        <w:tc>
          <w:tcPr>
            <w:tcW w:w="6373" w:type="dxa"/>
          </w:tcPr>
          <w:p w:rsidR="00F90721" w:rsidRPr="001F4D61" w:rsidRDefault="00F90721" w:rsidP="00F9072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Defines normal text</w:t>
            </w:r>
          </w:p>
        </w:tc>
      </w:tr>
    </w:tbl>
    <w:p w:rsidR="0083114A" w:rsidRDefault="0083114A" w:rsidP="00AB6028">
      <w:pPr>
        <w:rPr>
          <w:lang w:val="en-GB"/>
        </w:rPr>
      </w:pPr>
    </w:p>
    <w:p w:rsidR="0083114A" w:rsidRDefault="00F90721" w:rsidP="00AB6028">
      <w:pPr>
        <w:rPr>
          <w:lang w:val="en-GB"/>
        </w:rPr>
      </w:pPr>
      <w:r w:rsidRPr="00F90721">
        <w:rPr>
          <w:b/>
          <w:lang w:val="en-GB"/>
        </w:rPr>
        <w:t>Section “</w:t>
      </w:r>
      <w:proofErr w:type="spellStart"/>
      <w:r w:rsidRPr="00F90721">
        <w:rPr>
          <w:b/>
          <w:lang w:val="en-GB"/>
        </w:rPr>
        <w:t>Backplate</w:t>
      </w:r>
      <w:proofErr w:type="spellEnd"/>
      <w:r w:rsidRPr="00F90721">
        <w:rPr>
          <w:b/>
          <w:lang w:val="en-GB"/>
        </w:rPr>
        <w:t xml:space="preserve"> Holes”</w:t>
      </w:r>
      <w:r>
        <w:rPr>
          <w:lang w:val="en-GB"/>
        </w:rPr>
        <w:t xml:space="preserve">, same as for </w:t>
      </w:r>
      <w:proofErr w:type="spellStart"/>
      <w:r>
        <w:rPr>
          <w:lang w:val="en-GB"/>
        </w:rPr>
        <w:t>Frontplate</w:t>
      </w:r>
      <w:proofErr w:type="spellEnd"/>
      <w:r>
        <w:rPr>
          <w:lang w:val="en-GB"/>
        </w:rPr>
        <w:t xml:space="preserve"> Holes</w:t>
      </w:r>
    </w:p>
    <w:p w:rsidR="0083114A" w:rsidRDefault="0083114A" w:rsidP="00AB6028">
      <w:pPr>
        <w:rPr>
          <w:lang w:val="en-GB"/>
        </w:rPr>
      </w:pPr>
    </w:p>
    <w:p w:rsidR="00F90721" w:rsidRDefault="00F90721" w:rsidP="00F90721">
      <w:pPr>
        <w:rPr>
          <w:lang w:val="en-GB"/>
        </w:rPr>
      </w:pPr>
      <w:r w:rsidRPr="00F90721">
        <w:rPr>
          <w:b/>
          <w:lang w:val="en-GB"/>
        </w:rPr>
        <w:t>Section “</w:t>
      </w:r>
      <w:proofErr w:type="spellStart"/>
      <w:r w:rsidRPr="00F90721">
        <w:rPr>
          <w:b/>
          <w:lang w:val="en-GB"/>
        </w:rPr>
        <w:t>Backplate</w:t>
      </w:r>
      <w:proofErr w:type="spellEnd"/>
      <w:r w:rsidRPr="00F90721">
        <w:rPr>
          <w:b/>
          <w:lang w:val="en-GB"/>
        </w:rPr>
        <w:t xml:space="preserve"> </w:t>
      </w:r>
      <w:r>
        <w:rPr>
          <w:b/>
          <w:lang w:val="en-GB"/>
        </w:rPr>
        <w:t>Text</w:t>
      </w:r>
      <w:r w:rsidRPr="00F90721">
        <w:rPr>
          <w:b/>
          <w:lang w:val="en-GB"/>
        </w:rPr>
        <w:t>”</w:t>
      </w:r>
      <w:r>
        <w:rPr>
          <w:lang w:val="en-GB"/>
        </w:rPr>
        <w:t xml:space="preserve">, same as for </w:t>
      </w:r>
      <w:proofErr w:type="spellStart"/>
      <w:r>
        <w:rPr>
          <w:lang w:val="en-GB"/>
        </w:rPr>
        <w:t>Frontplate</w:t>
      </w:r>
      <w:proofErr w:type="spellEnd"/>
      <w:r>
        <w:rPr>
          <w:lang w:val="en-GB"/>
        </w:rPr>
        <w:t xml:space="preserve"> Text</w:t>
      </w:r>
    </w:p>
    <w:p w:rsidR="00F90721" w:rsidRDefault="00F90721" w:rsidP="00AB6028">
      <w:pPr>
        <w:rPr>
          <w:lang w:val="en-GB"/>
        </w:rPr>
      </w:pPr>
    </w:p>
    <w:p w:rsidR="00F90721" w:rsidRPr="00F90721" w:rsidRDefault="00F90721" w:rsidP="00AB6028">
      <w:pPr>
        <w:rPr>
          <w:b/>
          <w:lang w:val="en-GB"/>
        </w:rPr>
      </w:pPr>
      <w:r w:rsidRPr="00F90721">
        <w:rPr>
          <w:b/>
          <w:lang w:val="en-GB"/>
        </w:rPr>
        <w:t>Section “Fan-guard settings”</w:t>
      </w:r>
      <w:r w:rsidR="004C5706">
        <w:rPr>
          <w:b/>
          <w:lang w:val="en-GB"/>
        </w:rPr>
        <w:t>,</w:t>
      </w:r>
      <w:r w:rsidR="004C5706" w:rsidRPr="004C5706">
        <w:rPr>
          <w:lang w:val="en-GB"/>
        </w:rPr>
        <w:t xml:space="preserve"> only for the </w:t>
      </w:r>
      <w:proofErr w:type="spellStart"/>
      <w:r w:rsidR="004C5706" w:rsidRPr="004C5706">
        <w:rPr>
          <w:lang w:val="en-GB"/>
        </w:rPr>
        <w:t>Backplate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965"/>
        <w:gridCol w:w="6097"/>
      </w:tblGrid>
      <w:tr w:rsidR="00F90721" w:rsidRPr="00387E9D" w:rsidTr="004C5706">
        <w:tc>
          <w:tcPr>
            <w:tcW w:w="2965" w:type="dxa"/>
          </w:tcPr>
          <w:p w:rsidR="00F90721" w:rsidRPr="001F4D61" w:rsidRDefault="00F90721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BP_fan_position</w:t>
            </w:r>
          </w:p>
        </w:tc>
        <w:tc>
          <w:tcPr>
            <w:tcW w:w="6097" w:type="dxa"/>
          </w:tcPr>
          <w:p w:rsidR="00F90721" w:rsidRPr="001F4D61" w:rsidRDefault="004C5706" w:rsidP="004C5706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 xml:space="preserve">Pos. of the fan-guard,can be activated by On/off-value set to “1” </w:t>
            </w:r>
          </w:p>
        </w:tc>
      </w:tr>
      <w:tr w:rsidR="00F90721" w:rsidRPr="00387E9D" w:rsidTr="004C5706">
        <w:tc>
          <w:tcPr>
            <w:tcW w:w="2965" w:type="dxa"/>
          </w:tcPr>
          <w:p w:rsidR="00F90721" w:rsidRDefault="004C5706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Fan_size_in_mm</w:t>
            </w:r>
          </w:p>
        </w:tc>
        <w:tc>
          <w:tcPr>
            <w:tcW w:w="6097" w:type="dxa"/>
          </w:tcPr>
          <w:p w:rsidR="00F90721" w:rsidRPr="001F4D61" w:rsidRDefault="004C5706" w:rsidP="004C5706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Dim. of fans are integrated in an array. When selecting a size, all parameters are calculated autom.</w:t>
            </w:r>
          </w:p>
        </w:tc>
      </w:tr>
      <w:tr w:rsidR="004C5706" w:rsidRPr="00387E9D" w:rsidTr="004C5706">
        <w:tc>
          <w:tcPr>
            <w:tcW w:w="2965" w:type="dxa"/>
          </w:tcPr>
          <w:p w:rsidR="004C5706" w:rsidRDefault="004C5706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Screw_hole_diameter</w:t>
            </w:r>
          </w:p>
        </w:tc>
        <w:tc>
          <w:tcPr>
            <w:tcW w:w="6097" w:type="dxa"/>
          </w:tcPr>
          <w:p w:rsidR="004C5706" w:rsidRPr="001F4D61" w:rsidRDefault="004C5706" w:rsidP="00F9072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Diam of the screw between M2-M4</w:t>
            </w:r>
          </w:p>
        </w:tc>
      </w:tr>
      <w:tr w:rsidR="002702A7" w:rsidRPr="00387E9D" w:rsidTr="004C5706">
        <w:tc>
          <w:tcPr>
            <w:tcW w:w="2965" w:type="dxa"/>
          </w:tcPr>
          <w:p w:rsidR="002702A7" w:rsidRDefault="002702A7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Fan_min_border_size</w:t>
            </w:r>
          </w:p>
        </w:tc>
        <w:tc>
          <w:tcPr>
            <w:tcW w:w="6097" w:type="dxa"/>
            <w:vMerge w:val="restart"/>
          </w:tcPr>
          <w:p w:rsidR="002702A7" w:rsidRPr="001F4D61" w:rsidRDefault="002702A7" w:rsidP="002702A7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Try out the best fitting values. But the simplest way is not to change them.</w:t>
            </w:r>
          </w:p>
        </w:tc>
      </w:tr>
      <w:tr w:rsidR="002702A7" w:rsidTr="004C5706">
        <w:tc>
          <w:tcPr>
            <w:tcW w:w="2965" w:type="dxa"/>
          </w:tcPr>
          <w:p w:rsidR="002702A7" w:rsidRDefault="002702A7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Fan_line_size</w:t>
            </w:r>
          </w:p>
        </w:tc>
        <w:tc>
          <w:tcPr>
            <w:tcW w:w="6097" w:type="dxa"/>
            <w:vMerge/>
          </w:tcPr>
          <w:p w:rsidR="002702A7" w:rsidRPr="001F4D61" w:rsidRDefault="002702A7" w:rsidP="00F90721">
            <w:pPr>
              <w:rPr>
                <w:noProof/>
                <w:lang w:val="en-GB" w:eastAsia="de-DE"/>
              </w:rPr>
            </w:pPr>
          </w:p>
        </w:tc>
      </w:tr>
      <w:tr w:rsidR="002702A7" w:rsidTr="004C5706">
        <w:tc>
          <w:tcPr>
            <w:tcW w:w="2965" w:type="dxa"/>
          </w:tcPr>
          <w:p w:rsidR="002702A7" w:rsidRDefault="002702A7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Fan_line_space</w:t>
            </w:r>
          </w:p>
        </w:tc>
        <w:tc>
          <w:tcPr>
            <w:tcW w:w="6097" w:type="dxa"/>
            <w:vMerge/>
          </w:tcPr>
          <w:p w:rsidR="002702A7" w:rsidRPr="001F4D61" w:rsidRDefault="002702A7" w:rsidP="00F90721">
            <w:pPr>
              <w:rPr>
                <w:noProof/>
                <w:lang w:val="en-GB" w:eastAsia="de-DE"/>
              </w:rPr>
            </w:pPr>
          </w:p>
        </w:tc>
      </w:tr>
      <w:tr w:rsidR="004C5706" w:rsidRPr="00387E9D" w:rsidTr="004C5706">
        <w:tc>
          <w:tcPr>
            <w:tcW w:w="2965" w:type="dxa"/>
          </w:tcPr>
          <w:p w:rsidR="004C5706" w:rsidRDefault="004C5706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Number_of_support_lines</w:t>
            </w:r>
          </w:p>
        </w:tc>
        <w:tc>
          <w:tcPr>
            <w:tcW w:w="6097" w:type="dxa"/>
          </w:tcPr>
          <w:p w:rsidR="004C5706" w:rsidRPr="001F4D61" w:rsidRDefault="002702A7" w:rsidP="00F9072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Number of crosshairs of the fan-guard, 4 is a good value.</w:t>
            </w:r>
          </w:p>
        </w:tc>
      </w:tr>
    </w:tbl>
    <w:p w:rsidR="00F90721" w:rsidRDefault="00F90721" w:rsidP="00AB6028">
      <w:pPr>
        <w:rPr>
          <w:lang w:val="en-GB"/>
        </w:rPr>
      </w:pPr>
    </w:p>
    <w:p w:rsidR="00F90721" w:rsidRDefault="002702A7" w:rsidP="00AB6028">
      <w:pPr>
        <w:rPr>
          <w:b/>
          <w:lang w:val="en-GB"/>
        </w:rPr>
      </w:pPr>
      <w:r w:rsidRPr="002702A7">
        <w:rPr>
          <w:b/>
          <w:lang w:val="en-GB"/>
        </w:rPr>
        <w:t>Section “STL-element to export”</w:t>
      </w:r>
    </w:p>
    <w:p w:rsidR="002702A7" w:rsidRDefault="002702A7" w:rsidP="00AB6028">
      <w:pPr>
        <w:rPr>
          <w:lang w:val="en-GB"/>
        </w:rPr>
      </w:pPr>
      <w:r>
        <w:rPr>
          <w:lang w:val="en-GB"/>
        </w:rPr>
        <w:t>These Boolean values determine which part should be printed. It makes sense to enable only one part.</w:t>
      </w:r>
    </w:p>
    <w:p w:rsidR="002702A7" w:rsidRDefault="002702A7" w:rsidP="00AB6028">
      <w:pPr>
        <w:rPr>
          <w:lang w:val="en-GB"/>
        </w:rPr>
      </w:pPr>
      <w:r>
        <w:rPr>
          <w:lang w:val="en-GB"/>
        </w:rPr>
        <w:t>With keys F5, then F6, you can render a part for STL-Export.</w:t>
      </w:r>
    </w:p>
    <w:p w:rsidR="002702A7" w:rsidRPr="002702A7" w:rsidRDefault="002702A7" w:rsidP="00AB6028">
      <w:pPr>
        <w:rPr>
          <w:lang w:val="en-GB"/>
        </w:rPr>
      </w:pPr>
      <w:r>
        <w:rPr>
          <w:lang w:val="en-GB"/>
        </w:rPr>
        <w:t>Export the part with key F7 and save it as STL</w:t>
      </w:r>
      <w:r w:rsidR="00A52E51">
        <w:rPr>
          <w:lang w:val="en-GB"/>
        </w:rPr>
        <w:t>-file.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965"/>
        <w:gridCol w:w="6097"/>
      </w:tblGrid>
      <w:tr w:rsidR="002702A7" w:rsidRPr="00387E9D" w:rsidTr="006E11FB">
        <w:tc>
          <w:tcPr>
            <w:tcW w:w="2965" w:type="dxa"/>
          </w:tcPr>
          <w:p w:rsidR="002702A7" w:rsidRPr="001F4D61" w:rsidRDefault="002702A7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TShell</w:t>
            </w:r>
          </w:p>
        </w:tc>
        <w:tc>
          <w:tcPr>
            <w:tcW w:w="6097" w:type="dxa"/>
          </w:tcPr>
          <w:p w:rsidR="002702A7" w:rsidRPr="001F4D61" w:rsidRDefault="00A52E51" w:rsidP="00A52E5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Top shell of the box</w:t>
            </w:r>
          </w:p>
        </w:tc>
      </w:tr>
      <w:tr w:rsidR="002702A7" w:rsidRPr="00387E9D" w:rsidTr="006E11FB">
        <w:tc>
          <w:tcPr>
            <w:tcW w:w="2965" w:type="dxa"/>
          </w:tcPr>
          <w:p w:rsidR="002702A7" w:rsidRDefault="002702A7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BShell</w:t>
            </w:r>
          </w:p>
        </w:tc>
        <w:tc>
          <w:tcPr>
            <w:tcW w:w="6097" w:type="dxa"/>
          </w:tcPr>
          <w:p w:rsidR="002702A7" w:rsidRPr="001F4D61" w:rsidRDefault="00A52E51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Bottom shell of the box</w:t>
            </w:r>
          </w:p>
        </w:tc>
      </w:tr>
      <w:tr w:rsidR="002702A7" w:rsidTr="006E11FB">
        <w:tc>
          <w:tcPr>
            <w:tcW w:w="2965" w:type="dxa"/>
          </w:tcPr>
          <w:p w:rsidR="002702A7" w:rsidRDefault="002702A7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FPanl</w:t>
            </w:r>
          </w:p>
        </w:tc>
        <w:tc>
          <w:tcPr>
            <w:tcW w:w="6097" w:type="dxa"/>
          </w:tcPr>
          <w:p w:rsidR="002702A7" w:rsidRPr="001F4D61" w:rsidRDefault="00A52E51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Frontpanel</w:t>
            </w:r>
          </w:p>
        </w:tc>
      </w:tr>
      <w:tr w:rsidR="002702A7" w:rsidTr="006E11FB">
        <w:tc>
          <w:tcPr>
            <w:tcW w:w="2965" w:type="dxa"/>
          </w:tcPr>
          <w:p w:rsidR="002702A7" w:rsidRDefault="002702A7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BPanel</w:t>
            </w:r>
          </w:p>
        </w:tc>
        <w:tc>
          <w:tcPr>
            <w:tcW w:w="6097" w:type="dxa"/>
          </w:tcPr>
          <w:p w:rsidR="002702A7" w:rsidRPr="001F4D61" w:rsidRDefault="00A52E51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Backpanel</w:t>
            </w:r>
          </w:p>
        </w:tc>
      </w:tr>
      <w:tr w:rsidR="002702A7" w:rsidRPr="00387E9D" w:rsidTr="006E11FB">
        <w:tc>
          <w:tcPr>
            <w:tcW w:w="2965" w:type="dxa"/>
          </w:tcPr>
          <w:p w:rsidR="002702A7" w:rsidRDefault="002702A7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SmallParts</w:t>
            </w:r>
          </w:p>
        </w:tc>
        <w:tc>
          <w:tcPr>
            <w:tcW w:w="6097" w:type="dxa"/>
          </w:tcPr>
          <w:p w:rsidR="002702A7" w:rsidRPr="001F4D61" w:rsidRDefault="00A52E51" w:rsidP="00A52E5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Small assembly-parts which should be printed.</w:t>
            </w:r>
            <w:r>
              <w:rPr>
                <w:noProof/>
                <w:lang w:val="en-GB" w:eastAsia="de-DE"/>
              </w:rPr>
              <w:br/>
              <w:t>It depends what you ahev choosen, F.E. It can be spacers for the PCB.</w:t>
            </w:r>
          </w:p>
        </w:tc>
      </w:tr>
    </w:tbl>
    <w:p w:rsidR="002702A7" w:rsidRDefault="002702A7" w:rsidP="002702A7">
      <w:pPr>
        <w:rPr>
          <w:lang w:val="en-GB"/>
        </w:rPr>
      </w:pPr>
    </w:p>
    <w:p w:rsidR="002702A7" w:rsidRPr="00A52E51" w:rsidRDefault="00A52E51" w:rsidP="002702A7">
      <w:pPr>
        <w:rPr>
          <w:b/>
          <w:lang w:val="en-GB"/>
        </w:rPr>
      </w:pPr>
      <w:r w:rsidRPr="00A52E51">
        <w:rPr>
          <w:b/>
          <w:lang w:val="en-GB"/>
        </w:rPr>
        <w:t>Section “Special values”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965"/>
        <w:gridCol w:w="6097"/>
      </w:tblGrid>
      <w:tr w:rsidR="00A52E51" w:rsidTr="006E11FB">
        <w:tc>
          <w:tcPr>
            <w:tcW w:w="2965" w:type="dxa"/>
          </w:tcPr>
          <w:p w:rsidR="00A52E51" w:rsidRPr="001F4D61" w:rsidRDefault="00A52E51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ShowExplanations</w:t>
            </w:r>
          </w:p>
        </w:tc>
        <w:tc>
          <w:tcPr>
            <w:tcW w:w="6097" w:type="dxa"/>
          </w:tcPr>
          <w:p w:rsidR="00A52E51" w:rsidRPr="001F4D61" w:rsidRDefault="00A52E51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Self defined echo-outputs in the console-window.</w:t>
            </w:r>
            <w:r>
              <w:rPr>
                <w:noProof/>
                <w:lang w:val="en-GB" w:eastAsia="de-DE"/>
              </w:rPr>
              <w:br/>
              <w:t>They are defined in the “MyExplanations.scad” file.</w:t>
            </w:r>
            <w:r>
              <w:rPr>
                <w:noProof/>
                <w:lang w:val="en-GB" w:eastAsia="de-DE"/>
              </w:rPr>
              <w:br/>
              <w:t>F.E. the position of the 4 PCB-feet</w:t>
            </w:r>
          </w:p>
        </w:tc>
      </w:tr>
      <w:tr w:rsidR="00A52E51" w:rsidRPr="00387E9D" w:rsidTr="006E11FB">
        <w:tc>
          <w:tcPr>
            <w:tcW w:w="2965" w:type="dxa"/>
          </w:tcPr>
          <w:p w:rsidR="00A52E51" w:rsidRDefault="00A52E51" w:rsidP="006E11FB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Debug</w:t>
            </w:r>
          </w:p>
        </w:tc>
        <w:tc>
          <w:tcPr>
            <w:tcW w:w="6097" w:type="dxa"/>
          </w:tcPr>
          <w:p w:rsidR="00A52E51" w:rsidRPr="001F4D61" w:rsidRDefault="00A52E51" w:rsidP="00A52E51">
            <w:pPr>
              <w:rPr>
                <w:noProof/>
                <w:lang w:val="en-GB" w:eastAsia="de-DE"/>
              </w:rPr>
            </w:pPr>
            <w:r>
              <w:rPr>
                <w:noProof/>
                <w:lang w:val="en-GB" w:eastAsia="de-DE"/>
              </w:rPr>
              <w:t>When “1”, there is a lot of output from program-values.</w:t>
            </w:r>
            <w:r>
              <w:rPr>
                <w:noProof/>
                <w:lang w:val="en-GB" w:eastAsia="de-DE"/>
              </w:rPr>
              <w:br/>
              <w:t>For easier assignment, the output has prefixed</w:t>
            </w:r>
            <w:r>
              <w:rPr>
                <w:noProof/>
                <w:lang w:val="en-GB" w:eastAsia="de-DE"/>
              </w:rPr>
              <w:br/>
              <w:t>&lt;mod.&gt;: from which module the output comes</w:t>
            </w:r>
            <w:r>
              <w:rPr>
                <w:noProof/>
                <w:lang w:val="en-GB" w:eastAsia="de-DE"/>
              </w:rPr>
              <w:br/>
              <w:t>&lt;</w:t>
            </w:r>
            <w:r w:rsidR="007B54AE">
              <w:rPr>
                <w:noProof/>
                <w:lang w:val="en-GB" w:eastAsia="de-DE"/>
              </w:rPr>
              <w:t>decription</w:t>
            </w:r>
            <w:r>
              <w:rPr>
                <w:noProof/>
                <w:lang w:val="en-GB" w:eastAsia="de-DE"/>
              </w:rPr>
              <w:t>&gt;</w:t>
            </w:r>
            <w:r w:rsidR="007B54AE">
              <w:rPr>
                <w:noProof/>
                <w:lang w:val="en-GB" w:eastAsia="de-DE"/>
              </w:rPr>
              <w:t>: name of the variable or its description</w:t>
            </w:r>
          </w:p>
        </w:tc>
      </w:tr>
    </w:tbl>
    <w:p w:rsidR="002702A7" w:rsidRDefault="002702A7" w:rsidP="002702A7">
      <w:pPr>
        <w:rPr>
          <w:lang w:val="en-GB"/>
        </w:rPr>
      </w:pPr>
    </w:p>
    <w:p w:rsidR="00A52E51" w:rsidRPr="002702A7" w:rsidRDefault="00A52E51" w:rsidP="002702A7">
      <w:pPr>
        <w:rPr>
          <w:lang w:val="en-GB"/>
        </w:rPr>
      </w:pPr>
    </w:p>
    <w:p w:rsidR="00973FE1" w:rsidRDefault="00973FE1">
      <w:pPr>
        <w:spacing w:after="200"/>
        <w:rPr>
          <w:lang w:val="en-GB"/>
        </w:rPr>
      </w:pPr>
      <w:r>
        <w:rPr>
          <w:lang w:val="en-GB"/>
        </w:rPr>
        <w:lastRenderedPageBreak/>
        <w:br w:type="page"/>
      </w:r>
    </w:p>
    <w:p w:rsidR="00973FE1" w:rsidRDefault="00973FE1" w:rsidP="00AB6028">
      <w:pPr>
        <w:rPr>
          <w:lang w:val="en-GB"/>
        </w:rPr>
      </w:pPr>
    </w:p>
    <w:p w:rsidR="00F90721" w:rsidRDefault="00F90721" w:rsidP="00AB6028">
      <w:pPr>
        <w:rPr>
          <w:lang w:val="en-GB"/>
        </w:rPr>
      </w:pPr>
    </w:p>
    <w:p w:rsidR="00F90721" w:rsidRPr="00AB6028" w:rsidRDefault="00F90721" w:rsidP="00AB6028">
      <w:pPr>
        <w:rPr>
          <w:lang w:val="en-GB"/>
        </w:rPr>
      </w:pPr>
    </w:p>
    <w:p w:rsidR="00320132" w:rsidRPr="00B04285" w:rsidRDefault="00974F2E" w:rsidP="00320132">
      <w:pPr>
        <w:pStyle w:val="berschrift1"/>
        <w:rPr>
          <w:lang w:val="en-GB"/>
        </w:rPr>
      </w:pPr>
      <w:bookmarkStart w:id="11" w:name="_Toc80914530"/>
      <w:r w:rsidRPr="00B04285">
        <w:rPr>
          <w:lang w:val="en-GB"/>
        </w:rPr>
        <w:t>Explanations of the program-parts</w:t>
      </w:r>
      <w:bookmarkEnd w:id="11"/>
    </w:p>
    <w:p w:rsidR="004541F8" w:rsidRPr="00B04285" w:rsidRDefault="004541F8" w:rsidP="00CD436F">
      <w:pPr>
        <w:rPr>
          <w:lang w:val="en-GB"/>
        </w:rPr>
      </w:pPr>
    </w:p>
    <w:sectPr w:rsidR="004541F8" w:rsidRPr="00B04285" w:rsidSect="009B66D7">
      <w:headerReference w:type="default" r:id="rId4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277" w:rsidRDefault="00021277" w:rsidP="00CB5D83">
      <w:pPr>
        <w:spacing w:line="240" w:lineRule="auto"/>
      </w:pPr>
      <w:r>
        <w:separator/>
      </w:r>
    </w:p>
  </w:endnote>
  <w:endnote w:type="continuationSeparator" w:id="0">
    <w:p w:rsidR="00021277" w:rsidRDefault="00021277" w:rsidP="00CB5D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Default="008A604E" w:rsidP="0036150A">
    <w:pPr>
      <w:pStyle w:val="Fuzeile"/>
      <w:jc w:val="center"/>
    </w:pPr>
    <w:r>
      <w:fldChar w:fldCharType="begin"/>
    </w:r>
    <w:r>
      <w:instrText>PAGE   \* MERGEFORMAT</w:instrText>
    </w:r>
    <w:r>
      <w:fldChar w:fldCharType="separate"/>
    </w:r>
    <w:r w:rsidR="00DE707D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277" w:rsidRDefault="00021277" w:rsidP="00CB5D83">
      <w:pPr>
        <w:spacing w:line="240" w:lineRule="auto"/>
      </w:pPr>
      <w:r>
        <w:separator/>
      </w:r>
    </w:p>
  </w:footnote>
  <w:footnote w:type="continuationSeparator" w:id="0">
    <w:p w:rsidR="00021277" w:rsidRDefault="00021277" w:rsidP="00CB5D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Default="008A604E" w:rsidP="000612F6">
    <w:pPr>
      <w:pStyle w:val="Kopfzeilerechts"/>
    </w:pPr>
    <w:r>
      <w:fldChar w:fldCharType="begin"/>
    </w:r>
    <w:r>
      <w:instrText xml:space="preserve"> STYLEREF  "Überschrift 2"  \* MERGEFORMAT </w:instrText>
    </w:r>
    <w:r>
      <w:fldChar w:fldCharType="separate"/>
    </w:r>
    <w:r w:rsidR="00F90721">
      <w:t>Handling the program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Default="008A604E" w:rsidP="005E210A">
    <w:pPr>
      <w:pStyle w:val="Titel"/>
    </w:pPr>
    <w:r>
      <w:fldChar w:fldCharType="begin"/>
    </w:r>
    <w:r>
      <w:instrText xml:space="preserve"> TITLE   \* MERGEFORMAT </w:instrText>
    </w:r>
    <w:r>
      <w:fldChar w:fldCharType="separate"/>
    </w:r>
    <w:proofErr w:type="spellStart"/>
    <w:r>
      <w:t>Advanced</w:t>
    </w:r>
    <w:proofErr w:type="spellEnd"/>
    <w:r>
      <w:t xml:space="preserve"> Ultimate Box-</w:t>
    </w:r>
    <w:proofErr w:type="spellStart"/>
    <w:r>
      <w:t>Maker</w:t>
    </w:r>
    <w:proofErr w:type="spellEnd"/>
    <w:r>
      <w:fldChar w:fldCharType="end"/>
    </w:r>
  </w:p>
  <w:p w:rsidR="008A604E" w:rsidRDefault="008A604E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Pr="002668BC" w:rsidRDefault="008A604E" w:rsidP="00320132">
    <w:pPr>
      <w:pStyle w:val="Kopfzeilerechts"/>
      <w:rPr>
        <w:lang w:val="en-GB"/>
      </w:rPr>
    </w:pPr>
    <w:r w:rsidRPr="002668BC">
      <w:rPr>
        <w:lang w:val="en-GB"/>
      </w:rPr>
      <w:t>User Part of „Advanced Ultimate Box-Maker</w:t>
    </w:r>
    <w:r>
      <w:rPr>
        <w:lang w:val="en-GB"/>
      </w:rPr>
      <w:t>”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04E" w:rsidRPr="00023A29" w:rsidRDefault="00021277" w:rsidP="00320132">
    <w:pPr>
      <w:pStyle w:val="Kopfzeilerechts"/>
    </w:pPr>
    <w:r>
      <w:fldChar w:fldCharType="begin"/>
    </w:r>
    <w:r>
      <w:instrText xml:space="preserve"> STYLEREF  "Überschrift 2"  \* MERGEFORMAT </w:instrText>
    </w:r>
    <w:r>
      <w:fldChar w:fldCharType="separate"/>
    </w:r>
    <w:r w:rsidR="00DE707D" w:rsidRPr="00DE707D">
      <w:rPr>
        <w:b w:val="0"/>
        <w:bCs/>
      </w:rPr>
      <w:t>Handling</w:t>
    </w:r>
    <w:r w:rsidR="00DE707D">
      <w:t xml:space="preserve"> the program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90460"/>
    <w:multiLevelType w:val="hybridMultilevel"/>
    <w:tmpl w:val="22AA2F8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77841"/>
    <w:multiLevelType w:val="hybridMultilevel"/>
    <w:tmpl w:val="3572AB0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65E11"/>
    <w:multiLevelType w:val="hybridMultilevel"/>
    <w:tmpl w:val="E0AE1C06"/>
    <w:lvl w:ilvl="0" w:tplc="5144128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90023C"/>
    <w:multiLevelType w:val="hybridMultilevel"/>
    <w:tmpl w:val="A986FDD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0853CA"/>
    <w:multiLevelType w:val="hybridMultilevel"/>
    <w:tmpl w:val="4B7C5F2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7F6139"/>
    <w:multiLevelType w:val="hybridMultilevel"/>
    <w:tmpl w:val="2CE6C186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6B22AC"/>
    <w:multiLevelType w:val="hybridMultilevel"/>
    <w:tmpl w:val="BE22B21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A04F21"/>
    <w:multiLevelType w:val="hybridMultilevel"/>
    <w:tmpl w:val="CF1CF58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FC158F"/>
    <w:multiLevelType w:val="hybridMultilevel"/>
    <w:tmpl w:val="5A82C6E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CBA658E6">
      <w:start w:val="200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9C1A17"/>
    <w:multiLevelType w:val="hybridMultilevel"/>
    <w:tmpl w:val="2C9E175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5B2E35"/>
    <w:multiLevelType w:val="hybridMultilevel"/>
    <w:tmpl w:val="A746A94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FC379B"/>
    <w:multiLevelType w:val="hybridMultilevel"/>
    <w:tmpl w:val="6CBC0412"/>
    <w:lvl w:ilvl="0" w:tplc="5144128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CC973FC"/>
    <w:multiLevelType w:val="hybridMultilevel"/>
    <w:tmpl w:val="CCC420C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E567BB"/>
    <w:multiLevelType w:val="multilevel"/>
    <w:tmpl w:val="E7EAA3A2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7D38F6"/>
    <w:multiLevelType w:val="hybridMultilevel"/>
    <w:tmpl w:val="E5B617A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F646BD"/>
    <w:multiLevelType w:val="hybridMultilevel"/>
    <w:tmpl w:val="FB6E35D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1C408DB"/>
    <w:multiLevelType w:val="hybridMultilevel"/>
    <w:tmpl w:val="F86C034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2136FC0"/>
    <w:multiLevelType w:val="hybridMultilevel"/>
    <w:tmpl w:val="C636B27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32031EE"/>
    <w:multiLevelType w:val="hybridMultilevel"/>
    <w:tmpl w:val="5774686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3970E97"/>
    <w:multiLevelType w:val="hybridMultilevel"/>
    <w:tmpl w:val="C8D0620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3FD5EB4"/>
    <w:multiLevelType w:val="hybridMultilevel"/>
    <w:tmpl w:val="CCB49A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4F0485E"/>
    <w:multiLevelType w:val="hybridMultilevel"/>
    <w:tmpl w:val="0414E33A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5F30884"/>
    <w:multiLevelType w:val="hybridMultilevel"/>
    <w:tmpl w:val="B79A37F6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74D0169"/>
    <w:multiLevelType w:val="hybridMultilevel"/>
    <w:tmpl w:val="638ECEB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88F40AC"/>
    <w:multiLevelType w:val="hybridMultilevel"/>
    <w:tmpl w:val="3998028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8FD35F8"/>
    <w:multiLevelType w:val="hybridMultilevel"/>
    <w:tmpl w:val="368ACD1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9EA2A2B"/>
    <w:multiLevelType w:val="hybridMultilevel"/>
    <w:tmpl w:val="E91EC07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D2929F2"/>
    <w:multiLevelType w:val="hybridMultilevel"/>
    <w:tmpl w:val="ABA0B14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03A5B2B"/>
    <w:multiLevelType w:val="hybridMultilevel"/>
    <w:tmpl w:val="20FCB3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0532DD9"/>
    <w:multiLevelType w:val="hybridMultilevel"/>
    <w:tmpl w:val="26E6A30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392197C"/>
    <w:multiLevelType w:val="hybridMultilevel"/>
    <w:tmpl w:val="D0FE1A9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4D348ED"/>
    <w:multiLevelType w:val="hybridMultilevel"/>
    <w:tmpl w:val="BD585A24"/>
    <w:lvl w:ilvl="0" w:tplc="5330D8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8AD01C8"/>
    <w:multiLevelType w:val="multilevel"/>
    <w:tmpl w:val="E888260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39913472"/>
    <w:multiLevelType w:val="hybridMultilevel"/>
    <w:tmpl w:val="6EC4B47C"/>
    <w:lvl w:ilvl="0" w:tplc="AEE86E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B0319EB"/>
    <w:multiLevelType w:val="hybridMultilevel"/>
    <w:tmpl w:val="EFA0529A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F4B4FB0"/>
    <w:multiLevelType w:val="hybridMultilevel"/>
    <w:tmpl w:val="C5889ED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FB37ED9"/>
    <w:multiLevelType w:val="multilevel"/>
    <w:tmpl w:val="E7EAA3A2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0704767"/>
    <w:multiLevelType w:val="hybridMultilevel"/>
    <w:tmpl w:val="FC18E6D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29A4852"/>
    <w:multiLevelType w:val="hybridMultilevel"/>
    <w:tmpl w:val="588C8BC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30149C5"/>
    <w:multiLevelType w:val="hybridMultilevel"/>
    <w:tmpl w:val="AB2640C6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35B4E09"/>
    <w:multiLevelType w:val="multilevel"/>
    <w:tmpl w:val="E7EAA3A2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3821FE8"/>
    <w:multiLevelType w:val="hybridMultilevel"/>
    <w:tmpl w:val="8536E49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646289A"/>
    <w:multiLevelType w:val="hybridMultilevel"/>
    <w:tmpl w:val="17B4DBC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8A3469A"/>
    <w:multiLevelType w:val="hybridMultilevel"/>
    <w:tmpl w:val="95D47016"/>
    <w:lvl w:ilvl="0" w:tplc="F3BAED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B292FE0"/>
    <w:multiLevelType w:val="hybridMultilevel"/>
    <w:tmpl w:val="A566A43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C1A561D"/>
    <w:multiLevelType w:val="hybridMultilevel"/>
    <w:tmpl w:val="C674088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32F7EF6"/>
    <w:multiLevelType w:val="multilevel"/>
    <w:tmpl w:val="097E6C40"/>
    <w:lvl w:ilvl="0"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7">
    <w:nsid w:val="57354E40"/>
    <w:multiLevelType w:val="hybridMultilevel"/>
    <w:tmpl w:val="4CEC52F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853390D"/>
    <w:multiLevelType w:val="hybridMultilevel"/>
    <w:tmpl w:val="D81C402A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889481A"/>
    <w:multiLevelType w:val="hybridMultilevel"/>
    <w:tmpl w:val="A184EBD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8D23EA4"/>
    <w:multiLevelType w:val="hybridMultilevel"/>
    <w:tmpl w:val="BE463C3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97D62BD"/>
    <w:multiLevelType w:val="hybridMultilevel"/>
    <w:tmpl w:val="7AC8EB3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99577AC"/>
    <w:multiLevelType w:val="hybridMultilevel"/>
    <w:tmpl w:val="8CCE237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B756D89"/>
    <w:multiLevelType w:val="hybridMultilevel"/>
    <w:tmpl w:val="B9AEC71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D2E7AA1"/>
    <w:multiLevelType w:val="hybridMultilevel"/>
    <w:tmpl w:val="C348361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E8313FB"/>
    <w:multiLevelType w:val="hybridMultilevel"/>
    <w:tmpl w:val="76983F5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082287F"/>
    <w:multiLevelType w:val="hybridMultilevel"/>
    <w:tmpl w:val="7F126F7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3201BD8"/>
    <w:multiLevelType w:val="hybridMultilevel"/>
    <w:tmpl w:val="C25A694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60E78C8"/>
    <w:multiLevelType w:val="hybridMultilevel"/>
    <w:tmpl w:val="E85476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63C4CAF"/>
    <w:multiLevelType w:val="hybridMultilevel"/>
    <w:tmpl w:val="D92E6F2C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6522D54"/>
    <w:multiLevelType w:val="hybridMultilevel"/>
    <w:tmpl w:val="4EEC3566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7C0742D"/>
    <w:multiLevelType w:val="hybridMultilevel"/>
    <w:tmpl w:val="79924F2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86B2B8F"/>
    <w:multiLevelType w:val="multilevel"/>
    <w:tmpl w:val="E7EAA3A2"/>
    <w:lvl w:ilvl="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69BE7437"/>
    <w:multiLevelType w:val="hybridMultilevel"/>
    <w:tmpl w:val="775A389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6A580394"/>
    <w:multiLevelType w:val="hybridMultilevel"/>
    <w:tmpl w:val="E3D0514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B697854"/>
    <w:multiLevelType w:val="hybridMultilevel"/>
    <w:tmpl w:val="E7EAA3A2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2BD0B24"/>
    <w:multiLevelType w:val="hybridMultilevel"/>
    <w:tmpl w:val="496874C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3A561CF"/>
    <w:multiLevelType w:val="hybridMultilevel"/>
    <w:tmpl w:val="182A5BCE"/>
    <w:lvl w:ilvl="0" w:tplc="115A14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4261D9A"/>
    <w:multiLevelType w:val="hybridMultilevel"/>
    <w:tmpl w:val="F3746BDA"/>
    <w:lvl w:ilvl="0" w:tplc="6B7833A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74D6767D"/>
    <w:multiLevelType w:val="hybridMultilevel"/>
    <w:tmpl w:val="C77C801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75ED528B"/>
    <w:multiLevelType w:val="hybridMultilevel"/>
    <w:tmpl w:val="AC90B9D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6451608"/>
    <w:multiLevelType w:val="hybridMultilevel"/>
    <w:tmpl w:val="BE86A77E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76061E8"/>
    <w:multiLevelType w:val="hybridMultilevel"/>
    <w:tmpl w:val="879AA53A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7D57AFC"/>
    <w:multiLevelType w:val="hybridMultilevel"/>
    <w:tmpl w:val="B0C272C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795B5942"/>
    <w:multiLevelType w:val="hybridMultilevel"/>
    <w:tmpl w:val="184216A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7B955B02"/>
    <w:multiLevelType w:val="hybridMultilevel"/>
    <w:tmpl w:val="60C61DD8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7C5C2E39"/>
    <w:multiLevelType w:val="hybridMultilevel"/>
    <w:tmpl w:val="DD9AF0D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D96498E"/>
    <w:multiLevelType w:val="hybridMultilevel"/>
    <w:tmpl w:val="15E690B4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E7D67AD"/>
    <w:multiLevelType w:val="hybridMultilevel"/>
    <w:tmpl w:val="4CEA1350"/>
    <w:lvl w:ilvl="0" w:tplc="514412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68"/>
  </w:num>
  <w:num w:numId="3">
    <w:abstractNumId w:val="67"/>
  </w:num>
  <w:num w:numId="4">
    <w:abstractNumId w:val="43"/>
  </w:num>
  <w:num w:numId="5">
    <w:abstractNumId w:val="0"/>
  </w:num>
  <w:num w:numId="6">
    <w:abstractNumId w:val="4"/>
  </w:num>
  <w:num w:numId="7">
    <w:abstractNumId w:val="72"/>
  </w:num>
  <w:num w:numId="8">
    <w:abstractNumId w:val="42"/>
  </w:num>
  <w:num w:numId="9">
    <w:abstractNumId w:val="19"/>
  </w:num>
  <w:num w:numId="10">
    <w:abstractNumId w:val="41"/>
  </w:num>
  <w:num w:numId="11">
    <w:abstractNumId w:val="52"/>
  </w:num>
  <w:num w:numId="12">
    <w:abstractNumId w:val="3"/>
  </w:num>
  <w:num w:numId="13">
    <w:abstractNumId w:val="12"/>
  </w:num>
  <w:num w:numId="14">
    <w:abstractNumId w:val="57"/>
  </w:num>
  <w:num w:numId="15">
    <w:abstractNumId w:val="29"/>
  </w:num>
  <w:num w:numId="16">
    <w:abstractNumId w:val="17"/>
  </w:num>
  <w:num w:numId="17">
    <w:abstractNumId w:val="27"/>
  </w:num>
  <w:num w:numId="18">
    <w:abstractNumId w:val="23"/>
  </w:num>
  <w:num w:numId="19">
    <w:abstractNumId w:val="47"/>
  </w:num>
  <w:num w:numId="20">
    <w:abstractNumId w:val="63"/>
  </w:num>
  <w:num w:numId="21">
    <w:abstractNumId w:val="2"/>
  </w:num>
  <w:num w:numId="22">
    <w:abstractNumId w:val="22"/>
  </w:num>
  <w:num w:numId="23">
    <w:abstractNumId w:val="46"/>
  </w:num>
  <w:num w:numId="24">
    <w:abstractNumId w:val="11"/>
  </w:num>
  <w:num w:numId="25">
    <w:abstractNumId w:val="59"/>
  </w:num>
  <w:num w:numId="26">
    <w:abstractNumId w:val="38"/>
  </w:num>
  <w:num w:numId="27">
    <w:abstractNumId w:val="70"/>
  </w:num>
  <w:num w:numId="28">
    <w:abstractNumId w:val="53"/>
  </w:num>
  <w:num w:numId="29">
    <w:abstractNumId w:val="34"/>
  </w:num>
  <w:num w:numId="30">
    <w:abstractNumId w:val="7"/>
  </w:num>
  <w:num w:numId="31">
    <w:abstractNumId w:val="77"/>
  </w:num>
  <w:num w:numId="32">
    <w:abstractNumId w:val="8"/>
  </w:num>
  <w:num w:numId="33">
    <w:abstractNumId w:val="26"/>
  </w:num>
  <w:num w:numId="34">
    <w:abstractNumId w:val="71"/>
  </w:num>
  <w:num w:numId="35">
    <w:abstractNumId w:val="51"/>
  </w:num>
  <w:num w:numId="36">
    <w:abstractNumId w:val="18"/>
  </w:num>
  <w:num w:numId="37">
    <w:abstractNumId w:val="74"/>
  </w:num>
  <w:num w:numId="38">
    <w:abstractNumId w:val="35"/>
  </w:num>
  <w:num w:numId="39">
    <w:abstractNumId w:val="45"/>
  </w:num>
  <w:num w:numId="40">
    <w:abstractNumId w:val="14"/>
  </w:num>
  <w:num w:numId="41">
    <w:abstractNumId w:val="15"/>
  </w:num>
  <w:num w:numId="42">
    <w:abstractNumId w:val="56"/>
  </w:num>
  <w:num w:numId="43">
    <w:abstractNumId w:val="78"/>
  </w:num>
  <w:num w:numId="44">
    <w:abstractNumId w:val="73"/>
  </w:num>
  <w:num w:numId="45">
    <w:abstractNumId w:val="44"/>
  </w:num>
  <w:num w:numId="46">
    <w:abstractNumId w:val="10"/>
  </w:num>
  <w:num w:numId="47">
    <w:abstractNumId w:val="21"/>
  </w:num>
  <w:num w:numId="48">
    <w:abstractNumId w:val="30"/>
  </w:num>
  <w:num w:numId="49">
    <w:abstractNumId w:val="76"/>
  </w:num>
  <w:num w:numId="50">
    <w:abstractNumId w:val="49"/>
  </w:num>
  <w:num w:numId="51">
    <w:abstractNumId w:val="66"/>
  </w:num>
  <w:num w:numId="52">
    <w:abstractNumId w:val="5"/>
  </w:num>
  <w:num w:numId="53">
    <w:abstractNumId w:val="69"/>
  </w:num>
  <w:num w:numId="54">
    <w:abstractNumId w:val="37"/>
  </w:num>
  <w:num w:numId="55">
    <w:abstractNumId w:val="16"/>
  </w:num>
  <w:num w:numId="56">
    <w:abstractNumId w:val="25"/>
  </w:num>
  <w:num w:numId="57">
    <w:abstractNumId w:val="50"/>
  </w:num>
  <w:num w:numId="58">
    <w:abstractNumId w:val="64"/>
  </w:num>
  <w:num w:numId="59">
    <w:abstractNumId w:val="39"/>
  </w:num>
  <w:num w:numId="60">
    <w:abstractNumId w:val="61"/>
  </w:num>
  <w:num w:numId="61">
    <w:abstractNumId w:val="75"/>
  </w:num>
  <w:num w:numId="62">
    <w:abstractNumId w:val="9"/>
  </w:num>
  <w:num w:numId="63">
    <w:abstractNumId w:val="48"/>
  </w:num>
  <w:num w:numId="64">
    <w:abstractNumId w:val="65"/>
  </w:num>
  <w:num w:numId="65">
    <w:abstractNumId w:val="32"/>
  </w:num>
  <w:num w:numId="66">
    <w:abstractNumId w:val="13"/>
  </w:num>
  <w:num w:numId="67">
    <w:abstractNumId w:val="62"/>
  </w:num>
  <w:num w:numId="68">
    <w:abstractNumId w:val="40"/>
  </w:num>
  <w:num w:numId="69">
    <w:abstractNumId w:val="36"/>
  </w:num>
  <w:num w:numId="70">
    <w:abstractNumId w:val="60"/>
  </w:num>
  <w:num w:numId="71">
    <w:abstractNumId w:val="1"/>
  </w:num>
  <w:num w:numId="72">
    <w:abstractNumId w:val="6"/>
  </w:num>
  <w:num w:numId="73">
    <w:abstractNumId w:val="55"/>
  </w:num>
  <w:num w:numId="74">
    <w:abstractNumId w:val="31"/>
  </w:num>
  <w:num w:numId="75">
    <w:abstractNumId w:val="20"/>
  </w:num>
  <w:num w:numId="76">
    <w:abstractNumId w:val="54"/>
  </w:num>
  <w:num w:numId="77">
    <w:abstractNumId w:val="28"/>
  </w:num>
  <w:num w:numId="78">
    <w:abstractNumId w:val="33"/>
  </w:num>
  <w:num w:numId="79">
    <w:abstractNumId w:val="58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70D"/>
    <w:rsid w:val="00005B6F"/>
    <w:rsid w:val="00012FD8"/>
    <w:rsid w:val="00013849"/>
    <w:rsid w:val="00020D48"/>
    <w:rsid w:val="00021277"/>
    <w:rsid w:val="00021864"/>
    <w:rsid w:val="00023A29"/>
    <w:rsid w:val="00045CE6"/>
    <w:rsid w:val="00051195"/>
    <w:rsid w:val="0005137C"/>
    <w:rsid w:val="00054E62"/>
    <w:rsid w:val="000612F6"/>
    <w:rsid w:val="00071D9C"/>
    <w:rsid w:val="000773B5"/>
    <w:rsid w:val="00080904"/>
    <w:rsid w:val="000831B4"/>
    <w:rsid w:val="0008452F"/>
    <w:rsid w:val="0009504D"/>
    <w:rsid w:val="000A54F1"/>
    <w:rsid w:val="000A7176"/>
    <w:rsid w:val="000B4F0A"/>
    <w:rsid w:val="000C3571"/>
    <w:rsid w:val="000C3C18"/>
    <w:rsid w:val="000D2A6D"/>
    <w:rsid w:val="000D34BA"/>
    <w:rsid w:val="000D5417"/>
    <w:rsid w:val="000E460D"/>
    <w:rsid w:val="000E6343"/>
    <w:rsid w:val="000E7E70"/>
    <w:rsid w:val="0010027B"/>
    <w:rsid w:val="001008C1"/>
    <w:rsid w:val="00107AB4"/>
    <w:rsid w:val="0012008B"/>
    <w:rsid w:val="001262D4"/>
    <w:rsid w:val="0013261C"/>
    <w:rsid w:val="0013365A"/>
    <w:rsid w:val="00142081"/>
    <w:rsid w:val="00147148"/>
    <w:rsid w:val="00147934"/>
    <w:rsid w:val="00160AAE"/>
    <w:rsid w:val="00160F81"/>
    <w:rsid w:val="00161DBE"/>
    <w:rsid w:val="0016646D"/>
    <w:rsid w:val="00167502"/>
    <w:rsid w:val="0018032C"/>
    <w:rsid w:val="001902EF"/>
    <w:rsid w:val="00192EB4"/>
    <w:rsid w:val="001950FC"/>
    <w:rsid w:val="00195582"/>
    <w:rsid w:val="00195C5E"/>
    <w:rsid w:val="00196E6C"/>
    <w:rsid w:val="00197689"/>
    <w:rsid w:val="001A0696"/>
    <w:rsid w:val="001B4AF7"/>
    <w:rsid w:val="001B65F9"/>
    <w:rsid w:val="001C3CC9"/>
    <w:rsid w:val="001C69E1"/>
    <w:rsid w:val="001D0E96"/>
    <w:rsid w:val="001D5C8B"/>
    <w:rsid w:val="001E62C6"/>
    <w:rsid w:val="001E62E2"/>
    <w:rsid w:val="001F0108"/>
    <w:rsid w:val="001F4D61"/>
    <w:rsid w:val="00205715"/>
    <w:rsid w:val="0021091E"/>
    <w:rsid w:val="00211CAA"/>
    <w:rsid w:val="002268CF"/>
    <w:rsid w:val="00231FF3"/>
    <w:rsid w:val="00236DE4"/>
    <w:rsid w:val="0023772A"/>
    <w:rsid w:val="00241153"/>
    <w:rsid w:val="00251B0E"/>
    <w:rsid w:val="002668BC"/>
    <w:rsid w:val="00266D0A"/>
    <w:rsid w:val="002702A7"/>
    <w:rsid w:val="00276891"/>
    <w:rsid w:val="002818DB"/>
    <w:rsid w:val="0028325F"/>
    <w:rsid w:val="00283C1D"/>
    <w:rsid w:val="002933AA"/>
    <w:rsid w:val="00293A1D"/>
    <w:rsid w:val="002B75C2"/>
    <w:rsid w:val="002C0498"/>
    <w:rsid w:val="002C1564"/>
    <w:rsid w:val="002C2B06"/>
    <w:rsid w:val="002C78D9"/>
    <w:rsid w:val="002D4E7E"/>
    <w:rsid w:val="002E4370"/>
    <w:rsid w:val="002F7DE5"/>
    <w:rsid w:val="00300B11"/>
    <w:rsid w:val="00307F59"/>
    <w:rsid w:val="00312BAE"/>
    <w:rsid w:val="00315E65"/>
    <w:rsid w:val="00317402"/>
    <w:rsid w:val="003175E0"/>
    <w:rsid w:val="00320132"/>
    <w:rsid w:val="00320523"/>
    <w:rsid w:val="00327E4E"/>
    <w:rsid w:val="0033731F"/>
    <w:rsid w:val="00360ABF"/>
    <w:rsid w:val="0036150A"/>
    <w:rsid w:val="00361B4E"/>
    <w:rsid w:val="00372033"/>
    <w:rsid w:val="00373795"/>
    <w:rsid w:val="00375FA0"/>
    <w:rsid w:val="00376C96"/>
    <w:rsid w:val="00387E9D"/>
    <w:rsid w:val="0039259D"/>
    <w:rsid w:val="00394A01"/>
    <w:rsid w:val="003A5340"/>
    <w:rsid w:val="003A5D4E"/>
    <w:rsid w:val="003B4E85"/>
    <w:rsid w:val="003B6F61"/>
    <w:rsid w:val="003C2BE6"/>
    <w:rsid w:val="003C45F6"/>
    <w:rsid w:val="003C4696"/>
    <w:rsid w:val="003C67E6"/>
    <w:rsid w:val="003D32E7"/>
    <w:rsid w:val="003D6FCF"/>
    <w:rsid w:val="003E6517"/>
    <w:rsid w:val="003E75DC"/>
    <w:rsid w:val="003F25F6"/>
    <w:rsid w:val="004016D8"/>
    <w:rsid w:val="00413F9D"/>
    <w:rsid w:val="00424F25"/>
    <w:rsid w:val="00443410"/>
    <w:rsid w:val="00445485"/>
    <w:rsid w:val="00451299"/>
    <w:rsid w:val="004541F8"/>
    <w:rsid w:val="00454518"/>
    <w:rsid w:val="00460715"/>
    <w:rsid w:val="00462A40"/>
    <w:rsid w:val="00467169"/>
    <w:rsid w:val="00467445"/>
    <w:rsid w:val="0047024F"/>
    <w:rsid w:val="004746AC"/>
    <w:rsid w:val="00482862"/>
    <w:rsid w:val="00486978"/>
    <w:rsid w:val="00494633"/>
    <w:rsid w:val="00495B5D"/>
    <w:rsid w:val="0049798E"/>
    <w:rsid w:val="004A2911"/>
    <w:rsid w:val="004A52FA"/>
    <w:rsid w:val="004B5E59"/>
    <w:rsid w:val="004C5706"/>
    <w:rsid w:val="004D2B7E"/>
    <w:rsid w:val="004D3031"/>
    <w:rsid w:val="004D5ED7"/>
    <w:rsid w:val="004E09D7"/>
    <w:rsid w:val="004E299A"/>
    <w:rsid w:val="004F7618"/>
    <w:rsid w:val="005044B2"/>
    <w:rsid w:val="0051463B"/>
    <w:rsid w:val="0051564D"/>
    <w:rsid w:val="00515A23"/>
    <w:rsid w:val="005202C9"/>
    <w:rsid w:val="005212C0"/>
    <w:rsid w:val="00524337"/>
    <w:rsid w:val="00530D23"/>
    <w:rsid w:val="005459F6"/>
    <w:rsid w:val="00551BE0"/>
    <w:rsid w:val="00561988"/>
    <w:rsid w:val="00576CA6"/>
    <w:rsid w:val="00581C28"/>
    <w:rsid w:val="00581CA9"/>
    <w:rsid w:val="00582F4D"/>
    <w:rsid w:val="005A041F"/>
    <w:rsid w:val="005C160B"/>
    <w:rsid w:val="005C6B04"/>
    <w:rsid w:val="005D0F31"/>
    <w:rsid w:val="005D4A56"/>
    <w:rsid w:val="005D7632"/>
    <w:rsid w:val="005E210A"/>
    <w:rsid w:val="005E5514"/>
    <w:rsid w:val="005F6819"/>
    <w:rsid w:val="00601F81"/>
    <w:rsid w:val="006022FE"/>
    <w:rsid w:val="0060347D"/>
    <w:rsid w:val="00610A1D"/>
    <w:rsid w:val="006259CD"/>
    <w:rsid w:val="0063160C"/>
    <w:rsid w:val="00635F18"/>
    <w:rsid w:val="0063629D"/>
    <w:rsid w:val="00636DAD"/>
    <w:rsid w:val="00640F7C"/>
    <w:rsid w:val="00641506"/>
    <w:rsid w:val="0064301D"/>
    <w:rsid w:val="00644C6C"/>
    <w:rsid w:val="0064658F"/>
    <w:rsid w:val="0064748C"/>
    <w:rsid w:val="0065087F"/>
    <w:rsid w:val="00651600"/>
    <w:rsid w:val="006557E7"/>
    <w:rsid w:val="006569FF"/>
    <w:rsid w:val="00667073"/>
    <w:rsid w:val="00685375"/>
    <w:rsid w:val="00687338"/>
    <w:rsid w:val="006A3DBD"/>
    <w:rsid w:val="006B5618"/>
    <w:rsid w:val="006B57A4"/>
    <w:rsid w:val="006B7861"/>
    <w:rsid w:val="006C6265"/>
    <w:rsid w:val="006D07AA"/>
    <w:rsid w:val="006D2C7E"/>
    <w:rsid w:val="006E22AA"/>
    <w:rsid w:val="006E47ED"/>
    <w:rsid w:val="006E72D1"/>
    <w:rsid w:val="006F0009"/>
    <w:rsid w:val="006F1921"/>
    <w:rsid w:val="007003C7"/>
    <w:rsid w:val="00711E7F"/>
    <w:rsid w:val="00720837"/>
    <w:rsid w:val="00732C8D"/>
    <w:rsid w:val="007348C5"/>
    <w:rsid w:val="007503B5"/>
    <w:rsid w:val="00761789"/>
    <w:rsid w:val="00762D76"/>
    <w:rsid w:val="00792C59"/>
    <w:rsid w:val="00794449"/>
    <w:rsid w:val="00795E31"/>
    <w:rsid w:val="00797C44"/>
    <w:rsid w:val="007A6DA2"/>
    <w:rsid w:val="007B54AE"/>
    <w:rsid w:val="007B5E52"/>
    <w:rsid w:val="007C29D8"/>
    <w:rsid w:val="007D706B"/>
    <w:rsid w:val="007E6E92"/>
    <w:rsid w:val="00807732"/>
    <w:rsid w:val="008106E6"/>
    <w:rsid w:val="0082295C"/>
    <w:rsid w:val="00824C71"/>
    <w:rsid w:val="00825D2D"/>
    <w:rsid w:val="008269FE"/>
    <w:rsid w:val="00827B60"/>
    <w:rsid w:val="0083114A"/>
    <w:rsid w:val="00837483"/>
    <w:rsid w:val="00837BCF"/>
    <w:rsid w:val="00845038"/>
    <w:rsid w:val="0085021C"/>
    <w:rsid w:val="008524BE"/>
    <w:rsid w:val="008623EF"/>
    <w:rsid w:val="0087057C"/>
    <w:rsid w:val="0088691D"/>
    <w:rsid w:val="00891781"/>
    <w:rsid w:val="008A604E"/>
    <w:rsid w:val="008C3C41"/>
    <w:rsid w:val="008C4B83"/>
    <w:rsid w:val="008C5C49"/>
    <w:rsid w:val="008E0DA6"/>
    <w:rsid w:val="008E2D0A"/>
    <w:rsid w:val="008F186F"/>
    <w:rsid w:val="008F1B51"/>
    <w:rsid w:val="008F6AFC"/>
    <w:rsid w:val="008F6BE5"/>
    <w:rsid w:val="0090182D"/>
    <w:rsid w:val="00904452"/>
    <w:rsid w:val="0090456F"/>
    <w:rsid w:val="0092059E"/>
    <w:rsid w:val="00923B22"/>
    <w:rsid w:val="0093068E"/>
    <w:rsid w:val="00932D75"/>
    <w:rsid w:val="00942F3A"/>
    <w:rsid w:val="00973FE1"/>
    <w:rsid w:val="00974F2E"/>
    <w:rsid w:val="0098165C"/>
    <w:rsid w:val="00986A3A"/>
    <w:rsid w:val="00987489"/>
    <w:rsid w:val="009A47AA"/>
    <w:rsid w:val="009A7F9D"/>
    <w:rsid w:val="009B37D6"/>
    <w:rsid w:val="009B66D7"/>
    <w:rsid w:val="009C1E42"/>
    <w:rsid w:val="009C4011"/>
    <w:rsid w:val="009C4480"/>
    <w:rsid w:val="009D3B68"/>
    <w:rsid w:val="009E16C2"/>
    <w:rsid w:val="009F5CE8"/>
    <w:rsid w:val="009F73E3"/>
    <w:rsid w:val="00A1475C"/>
    <w:rsid w:val="00A27DC2"/>
    <w:rsid w:val="00A3245D"/>
    <w:rsid w:val="00A4326E"/>
    <w:rsid w:val="00A46FE5"/>
    <w:rsid w:val="00A47209"/>
    <w:rsid w:val="00A52E51"/>
    <w:rsid w:val="00A62AE7"/>
    <w:rsid w:val="00A75549"/>
    <w:rsid w:val="00A8616E"/>
    <w:rsid w:val="00A87365"/>
    <w:rsid w:val="00AA3310"/>
    <w:rsid w:val="00AA4C0A"/>
    <w:rsid w:val="00AA5D32"/>
    <w:rsid w:val="00AA7A4A"/>
    <w:rsid w:val="00AB374C"/>
    <w:rsid w:val="00AB6028"/>
    <w:rsid w:val="00AD2E88"/>
    <w:rsid w:val="00AD3E06"/>
    <w:rsid w:val="00AF6B26"/>
    <w:rsid w:val="00AF7CED"/>
    <w:rsid w:val="00B04285"/>
    <w:rsid w:val="00B12462"/>
    <w:rsid w:val="00B14607"/>
    <w:rsid w:val="00B15FEE"/>
    <w:rsid w:val="00B2119D"/>
    <w:rsid w:val="00B33871"/>
    <w:rsid w:val="00B3562E"/>
    <w:rsid w:val="00B368A7"/>
    <w:rsid w:val="00B43C62"/>
    <w:rsid w:val="00B5620D"/>
    <w:rsid w:val="00B70881"/>
    <w:rsid w:val="00B71851"/>
    <w:rsid w:val="00B73C77"/>
    <w:rsid w:val="00B760B5"/>
    <w:rsid w:val="00B82422"/>
    <w:rsid w:val="00B83C32"/>
    <w:rsid w:val="00B9047B"/>
    <w:rsid w:val="00B90E6D"/>
    <w:rsid w:val="00B91852"/>
    <w:rsid w:val="00B9518F"/>
    <w:rsid w:val="00B958EF"/>
    <w:rsid w:val="00BA1315"/>
    <w:rsid w:val="00BA31B2"/>
    <w:rsid w:val="00BA492F"/>
    <w:rsid w:val="00BB23E2"/>
    <w:rsid w:val="00BC1C79"/>
    <w:rsid w:val="00BC6510"/>
    <w:rsid w:val="00BC6DEF"/>
    <w:rsid w:val="00BE1AB2"/>
    <w:rsid w:val="00BE2575"/>
    <w:rsid w:val="00BE2F23"/>
    <w:rsid w:val="00BE370D"/>
    <w:rsid w:val="00BE55D7"/>
    <w:rsid w:val="00BE6A6B"/>
    <w:rsid w:val="00BF2A38"/>
    <w:rsid w:val="00BF2D3D"/>
    <w:rsid w:val="00C05188"/>
    <w:rsid w:val="00C117E0"/>
    <w:rsid w:val="00C208F0"/>
    <w:rsid w:val="00C20D23"/>
    <w:rsid w:val="00C22A4C"/>
    <w:rsid w:val="00C32024"/>
    <w:rsid w:val="00C3459B"/>
    <w:rsid w:val="00C43DE5"/>
    <w:rsid w:val="00C46461"/>
    <w:rsid w:val="00C46858"/>
    <w:rsid w:val="00C518A3"/>
    <w:rsid w:val="00C529F6"/>
    <w:rsid w:val="00C53316"/>
    <w:rsid w:val="00C56668"/>
    <w:rsid w:val="00C6437C"/>
    <w:rsid w:val="00C6781E"/>
    <w:rsid w:val="00C84D23"/>
    <w:rsid w:val="00C858EC"/>
    <w:rsid w:val="00C90718"/>
    <w:rsid w:val="00C9078D"/>
    <w:rsid w:val="00CA45DC"/>
    <w:rsid w:val="00CB1DCD"/>
    <w:rsid w:val="00CB5D83"/>
    <w:rsid w:val="00CC1A1C"/>
    <w:rsid w:val="00CC4D02"/>
    <w:rsid w:val="00CC59BC"/>
    <w:rsid w:val="00CC7465"/>
    <w:rsid w:val="00CD436F"/>
    <w:rsid w:val="00CF5D36"/>
    <w:rsid w:val="00D01CB2"/>
    <w:rsid w:val="00D078D5"/>
    <w:rsid w:val="00D10FAF"/>
    <w:rsid w:val="00D235DA"/>
    <w:rsid w:val="00D24FD0"/>
    <w:rsid w:val="00D32A0A"/>
    <w:rsid w:val="00D33EB2"/>
    <w:rsid w:val="00D35DBE"/>
    <w:rsid w:val="00D37DBF"/>
    <w:rsid w:val="00D46621"/>
    <w:rsid w:val="00D502F0"/>
    <w:rsid w:val="00D515DE"/>
    <w:rsid w:val="00D5495F"/>
    <w:rsid w:val="00D55E89"/>
    <w:rsid w:val="00D579ED"/>
    <w:rsid w:val="00D602C0"/>
    <w:rsid w:val="00D72FE6"/>
    <w:rsid w:val="00D83138"/>
    <w:rsid w:val="00D90BA0"/>
    <w:rsid w:val="00D90FE8"/>
    <w:rsid w:val="00DA2899"/>
    <w:rsid w:val="00DA4D07"/>
    <w:rsid w:val="00DB0D3D"/>
    <w:rsid w:val="00DB1B44"/>
    <w:rsid w:val="00DB23F1"/>
    <w:rsid w:val="00DB75FA"/>
    <w:rsid w:val="00DC2B2C"/>
    <w:rsid w:val="00DC6D2F"/>
    <w:rsid w:val="00DD709B"/>
    <w:rsid w:val="00DE0C9B"/>
    <w:rsid w:val="00DE707D"/>
    <w:rsid w:val="00E02A96"/>
    <w:rsid w:val="00E042F5"/>
    <w:rsid w:val="00E044F9"/>
    <w:rsid w:val="00E13DB7"/>
    <w:rsid w:val="00E148DF"/>
    <w:rsid w:val="00E16984"/>
    <w:rsid w:val="00E17C9F"/>
    <w:rsid w:val="00E17E31"/>
    <w:rsid w:val="00E2326A"/>
    <w:rsid w:val="00E41733"/>
    <w:rsid w:val="00E419E4"/>
    <w:rsid w:val="00E51438"/>
    <w:rsid w:val="00E53547"/>
    <w:rsid w:val="00E554A7"/>
    <w:rsid w:val="00E56655"/>
    <w:rsid w:val="00E56B4E"/>
    <w:rsid w:val="00E62BD1"/>
    <w:rsid w:val="00E65810"/>
    <w:rsid w:val="00E748EF"/>
    <w:rsid w:val="00E80E66"/>
    <w:rsid w:val="00E9381E"/>
    <w:rsid w:val="00E95C70"/>
    <w:rsid w:val="00EB7F31"/>
    <w:rsid w:val="00EC60D5"/>
    <w:rsid w:val="00ED2613"/>
    <w:rsid w:val="00ED2CD1"/>
    <w:rsid w:val="00ED3695"/>
    <w:rsid w:val="00ED4ABD"/>
    <w:rsid w:val="00EE0020"/>
    <w:rsid w:val="00EE132A"/>
    <w:rsid w:val="00EE2860"/>
    <w:rsid w:val="00EE4021"/>
    <w:rsid w:val="00EE6E4D"/>
    <w:rsid w:val="00F0182E"/>
    <w:rsid w:val="00F01ACE"/>
    <w:rsid w:val="00F15478"/>
    <w:rsid w:val="00F270B7"/>
    <w:rsid w:val="00F276C1"/>
    <w:rsid w:val="00F30C47"/>
    <w:rsid w:val="00F31604"/>
    <w:rsid w:val="00F4015E"/>
    <w:rsid w:val="00F44D9A"/>
    <w:rsid w:val="00F476FE"/>
    <w:rsid w:val="00F50D1B"/>
    <w:rsid w:val="00F63B7F"/>
    <w:rsid w:val="00F84263"/>
    <w:rsid w:val="00F90721"/>
    <w:rsid w:val="00F910F2"/>
    <w:rsid w:val="00FA0124"/>
    <w:rsid w:val="00FA5304"/>
    <w:rsid w:val="00FB51A8"/>
    <w:rsid w:val="00FB55B9"/>
    <w:rsid w:val="00FC0EE2"/>
    <w:rsid w:val="00FC34F3"/>
    <w:rsid w:val="00FC3FA5"/>
    <w:rsid w:val="00FD3E53"/>
    <w:rsid w:val="00FE0156"/>
    <w:rsid w:val="00FE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B5484B-0429-470A-8FDD-C5688242F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52E51"/>
    <w:pPr>
      <w:spacing w:after="0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958EF"/>
    <w:pPr>
      <w:keepNext/>
      <w:keepLines/>
      <w:spacing w:before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07732"/>
    <w:pPr>
      <w:keepNext/>
      <w:keepLines/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C6B04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3068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93068E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958EF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07732"/>
    <w:rPr>
      <w:rFonts w:ascii="Arial" w:eastAsiaTheme="majorEastAsia" w:hAnsi="Arial" w:cstheme="majorBidi"/>
      <w:b/>
      <w:bCs/>
      <w:sz w:val="26"/>
      <w:szCs w:val="26"/>
    </w:rPr>
  </w:style>
  <w:style w:type="paragraph" w:styleId="Listenabsatz">
    <w:name w:val="List Paragraph"/>
    <w:basedOn w:val="Standard"/>
    <w:uiPriority w:val="34"/>
    <w:qFormat/>
    <w:rsid w:val="00DC2B2C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B5D83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B5D83"/>
    <w:rPr>
      <w:rFonts w:ascii="Arial" w:hAnsi="Arial"/>
      <w:sz w:val="24"/>
    </w:rPr>
  </w:style>
  <w:style w:type="paragraph" w:styleId="Fuzeile">
    <w:name w:val="footer"/>
    <w:basedOn w:val="Standard"/>
    <w:link w:val="FuzeileZchn"/>
    <w:uiPriority w:val="99"/>
    <w:unhideWhenUsed/>
    <w:rsid w:val="00CB5D83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B5D83"/>
    <w:rPr>
      <w:rFonts w:ascii="Arial" w:hAnsi="Arial"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B5D8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B5D83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CB5D8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B5D83"/>
    <w:rPr>
      <w:rFonts w:eastAsiaTheme="minorEastAsia"/>
      <w:lang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BA49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BA492F"/>
    <w:rPr>
      <w:rFonts w:ascii="Arial" w:eastAsiaTheme="majorEastAsia" w:hAnsi="Arial" w:cstheme="majorBidi"/>
      <w:spacing w:val="5"/>
      <w:kern w:val="28"/>
      <w:sz w:val="52"/>
      <w:szCs w:val="5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A492F"/>
    <w:pPr>
      <w:outlineLvl w:val="9"/>
    </w:pPr>
    <w:rPr>
      <w:rFonts w:asciiTheme="majorHAnsi" w:hAnsiTheme="majorHAnsi"/>
      <w:color w:val="365F91" w:themeColor="accent1" w:themeShade="BF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A492F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A492F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unhideWhenUsed/>
    <w:rsid w:val="002F7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recipefullunit">
    <w:name w:val="recipe_full_unit"/>
    <w:basedOn w:val="Absatz-Standardschriftart"/>
    <w:rsid w:val="00205715"/>
  </w:style>
  <w:style w:type="character" w:customStyle="1" w:styleId="recipeamount">
    <w:name w:val="recipe_amount"/>
    <w:basedOn w:val="Absatz-Standardschriftart"/>
    <w:rsid w:val="00205715"/>
  </w:style>
  <w:style w:type="character" w:customStyle="1" w:styleId="recipeunit">
    <w:name w:val="recipe_unit"/>
    <w:basedOn w:val="Absatz-Standardschriftart"/>
    <w:rsid w:val="00205715"/>
  </w:style>
  <w:style w:type="character" w:customStyle="1" w:styleId="recipefullname">
    <w:name w:val="recipe_full_name"/>
    <w:basedOn w:val="Absatz-Standardschriftart"/>
    <w:rsid w:val="00205715"/>
  </w:style>
  <w:style w:type="character" w:customStyle="1" w:styleId="berschrift3Zchn">
    <w:name w:val="Überschrift 3 Zchn"/>
    <w:basedOn w:val="Absatz-Standardschriftart"/>
    <w:link w:val="berschrift3"/>
    <w:uiPriority w:val="9"/>
    <w:rsid w:val="005C6B04"/>
    <w:rPr>
      <w:rFonts w:ascii="Arial" w:eastAsiaTheme="majorEastAsia" w:hAnsi="Arial" w:cstheme="majorBidi"/>
      <w:b/>
      <w:bCs/>
      <w:sz w:val="24"/>
    </w:rPr>
  </w:style>
  <w:style w:type="character" w:customStyle="1" w:styleId="post-label">
    <w:name w:val="post-label"/>
    <w:basedOn w:val="Absatz-Standardschriftart"/>
    <w:rsid w:val="005C6B04"/>
  </w:style>
  <w:style w:type="character" w:styleId="Hervorhebung">
    <w:name w:val="Emphasis"/>
    <w:basedOn w:val="Absatz-Standardschriftart"/>
    <w:uiPriority w:val="20"/>
    <w:qFormat/>
    <w:rsid w:val="00023A29"/>
    <w:rPr>
      <w:i/>
      <w:iCs/>
    </w:rPr>
  </w:style>
  <w:style w:type="character" w:customStyle="1" w:styleId="quantity">
    <w:name w:val="quantity"/>
    <w:basedOn w:val="Absatz-Standardschriftart"/>
    <w:rsid w:val="00C43DE5"/>
  </w:style>
  <w:style w:type="character" w:customStyle="1" w:styleId="style-scope">
    <w:name w:val="style-scope"/>
    <w:basedOn w:val="Absatz-Standardschriftart"/>
    <w:rsid w:val="004E299A"/>
  </w:style>
  <w:style w:type="character" w:styleId="BesuchterHyperlink">
    <w:name w:val="FollowedHyperlink"/>
    <w:basedOn w:val="Absatz-Standardschriftart"/>
    <w:uiPriority w:val="99"/>
    <w:semiHidden/>
    <w:unhideWhenUsed/>
    <w:rsid w:val="00EE4021"/>
    <w:rPr>
      <w:color w:val="800080" w:themeColor="followed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A52FA"/>
    <w:pPr>
      <w:numPr>
        <w:ilvl w:val="1"/>
      </w:numPr>
      <w:spacing w:after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eastAsia="de-DE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A52F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E042F5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9B37D6"/>
    <w:pPr>
      <w:spacing w:after="100"/>
      <w:ind w:left="480"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93068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3068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D24FD0"/>
    <w:pPr>
      <w:spacing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D24FD0"/>
    <w:rPr>
      <w:rFonts w:ascii="Arial" w:hAnsi="Arial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D24FD0"/>
    <w:rPr>
      <w:vertAlign w:val="superscript"/>
    </w:rPr>
  </w:style>
  <w:style w:type="character" w:styleId="Fett">
    <w:name w:val="Strong"/>
    <w:basedOn w:val="Absatz-Standardschriftart"/>
    <w:uiPriority w:val="22"/>
    <w:qFormat/>
    <w:rsid w:val="0063629D"/>
    <w:rPr>
      <w:b/>
      <w:bCs/>
    </w:rPr>
  </w:style>
  <w:style w:type="table" w:styleId="Tabellenraster">
    <w:name w:val="Table Grid"/>
    <w:basedOn w:val="NormaleTabelle"/>
    <w:uiPriority w:val="59"/>
    <w:rsid w:val="00495B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1">
    <w:name w:val="standard1"/>
    <w:basedOn w:val="Standard"/>
    <w:rsid w:val="00495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283C1D"/>
    <w:rPr>
      <w:color w:val="808080"/>
    </w:rPr>
  </w:style>
  <w:style w:type="paragraph" w:customStyle="1" w:styleId="Kopfzeilerechts">
    <w:name w:val="Kopfzeile rechts"/>
    <w:basedOn w:val="Kopfzeile"/>
    <w:link w:val="KopfzeilerechtsZchn"/>
    <w:qFormat/>
    <w:rsid w:val="00320132"/>
    <w:pPr>
      <w:pBdr>
        <w:bottom w:val="single" w:sz="6" w:space="1" w:color="auto"/>
      </w:pBdr>
    </w:pPr>
    <w:rPr>
      <w:b/>
      <w:noProof/>
    </w:rPr>
  </w:style>
  <w:style w:type="character" w:customStyle="1" w:styleId="KopfzeilerechtsZchn">
    <w:name w:val="Kopfzeile rechts Zchn"/>
    <w:basedOn w:val="KopfzeileZchn"/>
    <w:link w:val="Kopfzeilerechts"/>
    <w:rsid w:val="00320132"/>
    <w:rPr>
      <w:rFonts w:ascii="Arial" w:hAnsi="Arial"/>
      <w:b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5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8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6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7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0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7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8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20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6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3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4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2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4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3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36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7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1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2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4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39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54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76401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47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671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8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73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62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300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21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680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3351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9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0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yperlink" Target="http://www.thingiverse.com/thing:2802474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hyperlink" Target="https://github.com/revarbat/BOSL2/" TargetMode="External"/><Relationship Id="rId34" Type="http://schemas.openxmlformats.org/officeDocument/2006/relationships/image" Target="media/image14.png"/><Relationship Id="rId42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github.com/jbebel/Ultimate-Box-Maker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hyperlink" Target="http://www.thingiverse.com/thing:2938921" TargetMode="External"/><Relationship Id="rId20" Type="http://schemas.openxmlformats.org/officeDocument/2006/relationships/hyperlink" Target="https://github.com/nophead/NopSCADlib/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thingiverse.com/thing:1264391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hyperlink" Target="https://github.com/revarbat/BOSL2/" TargetMode="External"/><Relationship Id="rId31" Type="http://schemas.openxmlformats.org/officeDocument/2006/relationships/image" Target="media/image11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guel\Documents\Benutzerdefinierte%20Office-Vorlagen\Word%20Vorlage%20Manual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A11FA57D14467997E26C5DAD85E15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087E3D-7EB9-4A70-B4B9-796B8D557BF6}"/>
      </w:docPartPr>
      <w:docPartBody>
        <w:p w:rsidR="001E0503" w:rsidRDefault="001E0503">
          <w:pPr>
            <w:pStyle w:val="DFA11FA57D14467997E26C5DAD85E159"/>
          </w:pPr>
          <w:r w:rsidRPr="00B84138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503"/>
    <w:rsid w:val="001E0503"/>
    <w:rsid w:val="00292C12"/>
    <w:rsid w:val="004A353C"/>
    <w:rsid w:val="00711576"/>
    <w:rsid w:val="009E55B2"/>
    <w:rsid w:val="00BA29CA"/>
    <w:rsid w:val="00BB0BE2"/>
    <w:rsid w:val="00CC466D"/>
    <w:rsid w:val="00F8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DFA11FA57D14467997E26C5DAD85E159">
    <w:name w:val="DFA11FA57D14467997E26C5DAD85E1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7308AC-90C1-4F69-BE38-6CA8A8A22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Vorlage Manuals.dotx</Template>
  <TotalTime>0</TotalTime>
  <Pages>11</Pages>
  <Words>1549</Words>
  <Characters>9761</Characters>
  <Application>Microsoft Office Word</Application>
  <DocSecurity>0</DocSecurity>
  <Lines>81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Advanced Ultimate Box-Maker</vt:lpstr>
    </vt:vector>
  </TitlesOfParts>
  <Company/>
  <LinksUpToDate>false</LinksUpToDate>
  <CharactersWithSpaces>11288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Ultimate Box-Maker</dc:title>
  <dc:subject>With Parametric Design using OpenSCAD</dc:subject>
  <dc:creator>Miguel Ostermann</dc:creator>
  <cp:lastModifiedBy>Miguel</cp:lastModifiedBy>
  <cp:revision>2</cp:revision>
  <cp:lastPrinted>2020-12-05T11:09:00Z</cp:lastPrinted>
  <dcterms:created xsi:type="dcterms:W3CDTF">2021-08-27T21:29:00Z</dcterms:created>
  <dcterms:modified xsi:type="dcterms:W3CDTF">2021-08-27T21:33:00Z</dcterms:modified>
  <cp:category>Electronic</cp:category>
</cp:coreProperties>
</file>