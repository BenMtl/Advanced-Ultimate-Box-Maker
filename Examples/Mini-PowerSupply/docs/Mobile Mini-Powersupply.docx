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 w:cstheme="minorBidi"/>
          <w:spacing w:val="0"/>
          <w:kern w:val="0"/>
          <w:sz w:val="140"/>
          <w:szCs w:val="140"/>
        </w:rPr>
        <w:id w:val="-1106495652"/>
        <w:docPartObj>
          <w:docPartGallery w:val="Cover Pages"/>
          <w:docPartUnique/>
        </w:docPartObj>
      </w:sdtPr>
      <w:sdtEndPr>
        <w:rPr>
          <w:sz w:val="24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110" w:type="pct"/>
            <w:tblLook w:val="04A0" w:firstRow="1" w:lastRow="0" w:firstColumn="1" w:lastColumn="0" w:noHBand="0" w:noVBand="1"/>
          </w:tblPr>
          <w:tblGrid>
            <w:gridCol w:w="9272"/>
          </w:tblGrid>
          <w:tr w:rsidR="004A52FA" w:rsidTr="005E210A">
            <w:trPr>
              <w:trHeight w:val="1006"/>
            </w:trPr>
            <w:tc>
              <w:tcPr>
                <w:tcW w:w="9272" w:type="dxa"/>
              </w:tcPr>
              <w:p w:rsidR="004A52FA" w:rsidRDefault="00C06880" w:rsidP="00197689">
                <w:pPr>
                  <w:pStyle w:val="Titel"/>
                  <w:rPr>
                    <w:sz w:val="140"/>
                    <w:szCs w:val="140"/>
                  </w:rPr>
                </w:pPr>
                <w:sdt>
                  <w:sdtPr>
                    <w:alias w:val="Titel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FA74D5">
                      <w:t>Mobile Mini-</w:t>
                    </w:r>
                    <w:proofErr w:type="spellStart"/>
                    <w:r w:rsidR="00FA74D5">
                      <w:t>Powersupply</w:t>
                    </w:r>
                    <w:proofErr w:type="spellEnd"/>
                  </w:sdtContent>
                </w:sdt>
              </w:p>
            </w:tc>
          </w:tr>
          <w:tr w:rsidR="004A52FA" w:rsidRPr="00A07CBE" w:rsidTr="005E210A">
            <w:trPr>
              <w:trHeight w:val="795"/>
            </w:trPr>
            <w:tc>
              <w:tcPr>
                <w:tcW w:w="0" w:type="auto"/>
                <w:vAlign w:val="bottom"/>
              </w:tcPr>
              <w:p w:rsidR="004A52FA" w:rsidRPr="00197689" w:rsidRDefault="00C06880" w:rsidP="00FA74D5">
                <w:pPr>
                  <w:pStyle w:val="Untertitel"/>
                  <w:rPr>
                    <w:lang w:val="en-GB"/>
                  </w:rPr>
                </w:pPr>
                <w:sdt>
                  <w:sdtPr>
                    <w:rPr>
                      <w:sz w:val="44"/>
                      <w:szCs w:val="44"/>
                      <w:lang w:val="en-GB"/>
                    </w:rPr>
                    <w:alias w:val="Untertitel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A74D5">
                      <w:rPr>
                        <w:sz w:val="44"/>
                        <w:szCs w:val="44"/>
                        <w:lang w:val="en-GB"/>
                      </w:rPr>
                      <w:t xml:space="preserve">Created </w:t>
                    </w:r>
                    <w:r w:rsidR="00192EB4">
                      <w:rPr>
                        <w:sz w:val="44"/>
                        <w:szCs w:val="44"/>
                        <w:lang w:val="en-GB"/>
                      </w:rPr>
                      <w:t xml:space="preserve">With </w:t>
                    </w:r>
                    <w:r w:rsidR="00FA74D5">
                      <w:rPr>
                        <w:sz w:val="44"/>
                        <w:szCs w:val="44"/>
                        <w:lang w:val="en-GB"/>
                      </w:rPr>
                      <w:t>“Advanced Ultimate Box-Maker</w:t>
                    </w:r>
                    <w:r w:rsidR="00C46461">
                      <w:rPr>
                        <w:sz w:val="44"/>
                        <w:szCs w:val="44"/>
                        <w:lang w:val="en-GB"/>
                      </w:rPr>
                      <w:t xml:space="preserve"> using </w:t>
                    </w:r>
                    <w:proofErr w:type="spellStart"/>
                    <w:r w:rsidR="00C46461">
                      <w:rPr>
                        <w:sz w:val="44"/>
                        <w:szCs w:val="44"/>
                        <w:lang w:val="en-GB"/>
                      </w:rPr>
                      <w:t>OpenSCAD</w:t>
                    </w:r>
                    <w:proofErr w:type="spellEnd"/>
                  </w:sdtContent>
                </w:sdt>
              </w:p>
            </w:tc>
          </w:tr>
          <w:tr w:rsidR="004A52FA" w:rsidRPr="00E554A7" w:rsidTr="005E210A">
            <w:trPr>
              <w:trHeight w:val="1159"/>
            </w:trPr>
            <w:tc>
              <w:tcPr>
                <w:tcW w:w="0" w:type="auto"/>
                <w:vAlign w:val="bottom"/>
              </w:tcPr>
              <w:p w:rsidR="004A52FA" w:rsidRPr="00197689" w:rsidRDefault="00C06880" w:rsidP="00E554A7">
                <w:pPr>
                  <w:rPr>
                    <w:color w:val="000000" w:themeColor="text1"/>
                    <w:szCs w:val="24"/>
                    <w:lang w:val="en-GB"/>
                  </w:rPr>
                </w:pPr>
                <w:sdt>
                  <w:sdtPr>
                    <w:rPr>
                      <w:lang w:val="en-GB"/>
                    </w:rPr>
                    <w:alias w:val="Exposee"/>
                    <w:id w:val="624198434"/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87489">
                      <w:rPr>
                        <w:lang w:val="en-GB"/>
                      </w:rPr>
                      <w:t xml:space="preserve">     </w:t>
                    </w:r>
                  </w:sdtContent>
                </w:sdt>
              </w:p>
            </w:tc>
          </w:tr>
        </w:tbl>
        <w:p w:rsidR="004A52FA" w:rsidRDefault="001950FC">
          <w:pPr>
            <w:spacing w:after="200"/>
          </w:pP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F2612A" wp14:editId="0A866553">
                    <wp:simplePos x="0" y="0"/>
                    <wp:positionH relativeFrom="margin">
                      <wp:posOffset>1905</wp:posOffset>
                    </wp:positionH>
                    <wp:positionV relativeFrom="margin">
                      <wp:posOffset>8796655</wp:posOffset>
                    </wp:positionV>
                    <wp:extent cx="1987550" cy="389890"/>
                    <wp:effectExtent l="0" t="0" r="0" b="0"/>
                    <wp:wrapNone/>
                    <wp:docPr id="53" name="Textfeld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8755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A604E" w:rsidRDefault="008A604E" w:rsidP="00283C1D">
                                <w:pPr>
                                  <w:pStyle w:val="Untertitel"/>
                                  <w:spacing w:after="0" w:line="240" w:lineRule="auto"/>
                                  <w:jc w:val="both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SAVEDATE  \@ "dd.MM.yyyy"  \* MERGEFORMAT </w:instrText>
                                </w:r>
                                <w:r>
                                  <w:fldChar w:fldCharType="separate"/>
                                </w:r>
                                <w:r w:rsidR="00A07CBE">
                                  <w:rPr>
                                    <w:noProof/>
                                  </w:rPr>
                                  <w:t>01.09.2021</w:t>
                                </w:r>
                                <w:r>
                                  <w:fldChar w:fldCharType="end"/>
                                </w:r>
                                <w:r>
                                  <w:tab/>
                                  <w:t>Version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41F2612A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53" o:spid="_x0000_s1026" type="#_x0000_t202" style="position:absolute;margin-left:.15pt;margin-top:692.65pt;width:156.5pt;height:30.7pt;z-index:251659264;visibility:visible;mso-wrap-style:square;mso-width-percent: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" filled="f" stroked="f" strokeweight=".5pt">
                    <v:textbox style="mso-fit-shape-to-text:t">
                      <w:txbxContent>
                        <w:p w:rsidR="008A604E" w:rsidRDefault="008A604E" w:rsidP="00283C1D">
                          <w:pPr>
                            <w:pStyle w:val="Untertitel"/>
                            <w:spacing w:after="0" w:line="240" w:lineRule="auto"/>
                            <w:jc w:val="both"/>
                          </w:pPr>
                          <w:r>
                            <w:fldChar w:fldCharType="begin"/>
                          </w:r>
                          <w:r>
                            <w:instrText xml:space="preserve"> SAVEDATE  \@ "dd.MM.yyyy"  \* MERGEFORMAT </w:instrText>
                          </w:r>
                          <w:r>
                            <w:fldChar w:fldCharType="separate"/>
                          </w:r>
                          <w:r w:rsidR="00A07CBE">
                            <w:rPr>
                              <w:noProof/>
                            </w:rPr>
                            <w:t>01.09.2021</w:t>
                          </w:r>
                          <w:r>
                            <w:fldChar w:fldCharType="end"/>
                          </w:r>
                          <w:r>
                            <w:tab/>
                            <w:t>Version 1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83C1D" w:rsidRPr="00283C1D"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0E9C531" wp14:editId="033ED0CE">
                    <wp:simplePos x="0" y="0"/>
                    <wp:positionH relativeFrom="margin">
                      <wp:posOffset>4092575</wp:posOffset>
                    </wp:positionH>
                    <wp:positionV relativeFrom="margin">
                      <wp:posOffset>8761730</wp:posOffset>
                    </wp:positionV>
                    <wp:extent cx="1625600" cy="389890"/>
                    <wp:effectExtent l="0" t="0" r="0" b="0"/>
                    <wp:wrapNone/>
                    <wp:docPr id="1" name="Textfeld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25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alias w:val="Autor"/>
                                  <w:tag w:val=""/>
                                  <w:id w:val="-416636383"/>
                                  <w:placeholder>
                                    <w:docPart w:val="DFA11FA57D14467997E26C5DAD85E159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604E" w:rsidRDefault="008A604E" w:rsidP="00283C1D">
                                    <w:pPr>
                                      <w:pStyle w:val="Untertitel"/>
                                      <w:spacing w:after="0" w:line="240" w:lineRule="auto"/>
                                      <w:jc w:val="both"/>
                                    </w:pPr>
                                    <w:r>
                                      <w:t>Miguel Ostermann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E9C531" id="Textfeld 1" o:spid="_x0000_s1027" type="#_x0000_t202" style="position:absolute;margin-left:322.25pt;margin-top:689.9pt;width:128pt;height:30.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alias w:val="Autor"/>
                            <w:tag w:val=""/>
                            <w:id w:val="-416636383"/>
                            <w:placeholder>
                              <w:docPart w:val="DFA11FA57D14467997E26C5DAD85E159"/>
                            </w:placeholder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A604E" w:rsidRDefault="008A604E" w:rsidP="00283C1D">
                              <w:pPr>
                                <w:pStyle w:val="Untertitel"/>
                                <w:spacing w:after="0" w:line="240" w:lineRule="auto"/>
                                <w:jc w:val="both"/>
                              </w:pPr>
                              <w:r>
                                <w:t>Miguel Ostermann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4A52FA" w:rsidRPr="003C45F6"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BDD26CF" wp14:editId="0E26A0F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htec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195CA19B" id="Rechteck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="004A52FA"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FA7620" wp14:editId="7592AB9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hteck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A604E" w:rsidRPr="00283C1D" w:rsidRDefault="00C06880" w:rsidP="00283C1D">
                                <w:pPr>
                                  <w:jc w:val="center"/>
                                  <w:rPr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</w:rPr>
                                    <w:alias w:val="Kategorie"/>
                                    <w:tag w:val=""/>
                                    <w:id w:val="90341342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A604E">
                                      <w:rPr>
                                        <w:sz w:val="96"/>
                                        <w:szCs w:val="96"/>
                                      </w:rPr>
                                      <w:t>Electronic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7AFA7620" id="Rechteck 54" o:spid="_x0000_s1028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" fillcolor="#4f81bd [3204]" stroked="f" strokeweight="2pt">
                    <v:textbox>
                      <w:txbxContent>
                        <w:p w:rsidR="008A604E" w:rsidRPr="00283C1D" w:rsidRDefault="00C06880" w:rsidP="00283C1D">
                          <w:pPr>
                            <w:jc w:val="center"/>
                            <w:rPr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sz w:val="96"/>
                                <w:szCs w:val="96"/>
                              </w:rPr>
                              <w:alias w:val="Kategorie"/>
                              <w:tag w:val=""/>
                              <w:id w:val="90341342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="008A604E">
                                <w:rPr>
                                  <w:sz w:val="96"/>
                                  <w:szCs w:val="96"/>
                                </w:rPr>
                                <w:t>Electronic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A52FA"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6CEF8A9" wp14:editId="1D2635A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htec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E40A702" id="Rechteck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4lYHMOYBAAAS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4A52FA" w:rsidRPr="00197689">
            <w:rPr>
              <w:lang w:val="en-GB"/>
            </w:rPr>
            <w:br w:type="page"/>
          </w: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321198766"/>
        <w:docPartObj>
          <w:docPartGallery w:val="Table of Contents"/>
          <w:docPartUnique/>
        </w:docPartObj>
      </w:sdtPr>
      <w:sdtEndPr/>
      <w:sdtContent>
        <w:p w:rsidR="00BA492F" w:rsidRDefault="003C45F6">
          <w:pPr>
            <w:pStyle w:val="Inhaltsverzeichnisberschrift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</w:p>
        <w:p w:rsidR="00397107" w:rsidRDefault="00BA492F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397528" w:history="1">
            <w:r w:rsidR="00397107" w:rsidRPr="00627EDF">
              <w:rPr>
                <w:rStyle w:val="Hyperlink"/>
                <w:noProof/>
                <w:lang w:val="en-GB"/>
              </w:rPr>
              <w:t>Introduction</w:t>
            </w:r>
            <w:r w:rsidR="00397107">
              <w:rPr>
                <w:noProof/>
                <w:webHidden/>
              </w:rPr>
              <w:tab/>
            </w:r>
            <w:r w:rsidR="00397107">
              <w:rPr>
                <w:noProof/>
                <w:webHidden/>
              </w:rPr>
              <w:fldChar w:fldCharType="begin"/>
            </w:r>
            <w:r w:rsidR="00397107">
              <w:rPr>
                <w:noProof/>
                <w:webHidden/>
              </w:rPr>
              <w:instrText xml:space="preserve"> PAGEREF _Toc81397528 \h </w:instrText>
            </w:r>
            <w:r w:rsidR="00397107">
              <w:rPr>
                <w:noProof/>
                <w:webHidden/>
              </w:rPr>
            </w:r>
            <w:r w:rsidR="00397107">
              <w:rPr>
                <w:noProof/>
                <w:webHidden/>
              </w:rPr>
              <w:fldChar w:fldCharType="separate"/>
            </w:r>
            <w:r w:rsidR="00397107">
              <w:rPr>
                <w:noProof/>
                <w:webHidden/>
              </w:rPr>
              <w:t>0</w:t>
            </w:r>
            <w:r w:rsidR="00397107">
              <w:rPr>
                <w:noProof/>
                <w:webHidden/>
              </w:rPr>
              <w:fldChar w:fldCharType="end"/>
            </w:r>
          </w:hyperlink>
        </w:p>
        <w:p w:rsidR="00397107" w:rsidRDefault="00C0688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1397529" w:history="1">
            <w:r w:rsidR="00397107" w:rsidRPr="00627EDF">
              <w:rPr>
                <w:rStyle w:val="Hyperlink"/>
                <w:noProof/>
                <w:lang w:val="en-GB"/>
              </w:rPr>
              <w:t>Main design aspects of the DIY Powersupply</w:t>
            </w:r>
            <w:r w:rsidR="00397107">
              <w:rPr>
                <w:noProof/>
                <w:webHidden/>
              </w:rPr>
              <w:tab/>
            </w:r>
            <w:r w:rsidR="00397107">
              <w:rPr>
                <w:noProof/>
                <w:webHidden/>
              </w:rPr>
              <w:fldChar w:fldCharType="begin"/>
            </w:r>
            <w:r w:rsidR="00397107">
              <w:rPr>
                <w:noProof/>
                <w:webHidden/>
              </w:rPr>
              <w:instrText xml:space="preserve"> PAGEREF _Toc81397529 \h </w:instrText>
            </w:r>
            <w:r w:rsidR="00397107">
              <w:rPr>
                <w:noProof/>
                <w:webHidden/>
              </w:rPr>
            </w:r>
            <w:r w:rsidR="00397107">
              <w:rPr>
                <w:noProof/>
                <w:webHidden/>
              </w:rPr>
              <w:fldChar w:fldCharType="separate"/>
            </w:r>
            <w:r w:rsidR="00397107">
              <w:rPr>
                <w:noProof/>
                <w:webHidden/>
              </w:rPr>
              <w:t>0</w:t>
            </w:r>
            <w:r w:rsidR="00397107">
              <w:rPr>
                <w:noProof/>
                <w:webHidden/>
              </w:rPr>
              <w:fldChar w:fldCharType="end"/>
            </w:r>
          </w:hyperlink>
        </w:p>
        <w:p w:rsidR="00397107" w:rsidRDefault="00C0688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1397530" w:history="1">
            <w:r w:rsidR="00397107" w:rsidRPr="00627EDF">
              <w:rPr>
                <w:rStyle w:val="Hyperlink"/>
                <w:noProof/>
                <w:lang w:val="en-GB"/>
              </w:rPr>
              <w:t>The “Advanced Ultimate Box-Maker” with OpenSCAD</w:t>
            </w:r>
            <w:r w:rsidR="00397107">
              <w:rPr>
                <w:noProof/>
                <w:webHidden/>
              </w:rPr>
              <w:tab/>
            </w:r>
            <w:r w:rsidR="00397107">
              <w:rPr>
                <w:noProof/>
                <w:webHidden/>
              </w:rPr>
              <w:fldChar w:fldCharType="begin"/>
            </w:r>
            <w:r w:rsidR="00397107">
              <w:rPr>
                <w:noProof/>
                <w:webHidden/>
              </w:rPr>
              <w:instrText xml:space="preserve"> PAGEREF _Toc81397530 \h </w:instrText>
            </w:r>
            <w:r w:rsidR="00397107">
              <w:rPr>
                <w:noProof/>
                <w:webHidden/>
              </w:rPr>
            </w:r>
            <w:r w:rsidR="00397107">
              <w:rPr>
                <w:noProof/>
                <w:webHidden/>
              </w:rPr>
              <w:fldChar w:fldCharType="separate"/>
            </w:r>
            <w:r w:rsidR="00397107">
              <w:rPr>
                <w:noProof/>
                <w:webHidden/>
              </w:rPr>
              <w:t>0</w:t>
            </w:r>
            <w:r w:rsidR="00397107">
              <w:rPr>
                <w:noProof/>
                <w:webHidden/>
              </w:rPr>
              <w:fldChar w:fldCharType="end"/>
            </w:r>
          </w:hyperlink>
        </w:p>
        <w:p w:rsidR="00397107" w:rsidRDefault="00C06880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1397531" w:history="1">
            <w:r w:rsidR="00397107" w:rsidRPr="00627EDF">
              <w:rPr>
                <w:rStyle w:val="Hyperlink"/>
                <w:noProof/>
                <w:lang w:val="en-GB"/>
              </w:rPr>
              <w:t>Features of the Powersupply</w:t>
            </w:r>
            <w:r w:rsidR="00397107">
              <w:rPr>
                <w:noProof/>
                <w:webHidden/>
              </w:rPr>
              <w:tab/>
            </w:r>
            <w:r w:rsidR="00397107">
              <w:rPr>
                <w:noProof/>
                <w:webHidden/>
              </w:rPr>
              <w:fldChar w:fldCharType="begin"/>
            </w:r>
            <w:r w:rsidR="00397107">
              <w:rPr>
                <w:noProof/>
                <w:webHidden/>
              </w:rPr>
              <w:instrText xml:space="preserve"> PAGEREF _Toc81397531 \h </w:instrText>
            </w:r>
            <w:r w:rsidR="00397107">
              <w:rPr>
                <w:noProof/>
                <w:webHidden/>
              </w:rPr>
            </w:r>
            <w:r w:rsidR="00397107">
              <w:rPr>
                <w:noProof/>
                <w:webHidden/>
              </w:rPr>
              <w:fldChar w:fldCharType="separate"/>
            </w:r>
            <w:r w:rsidR="00397107">
              <w:rPr>
                <w:noProof/>
                <w:webHidden/>
              </w:rPr>
              <w:t>0</w:t>
            </w:r>
            <w:r w:rsidR="00397107">
              <w:rPr>
                <w:noProof/>
                <w:webHidden/>
              </w:rPr>
              <w:fldChar w:fldCharType="end"/>
            </w:r>
          </w:hyperlink>
        </w:p>
        <w:p w:rsidR="00397107" w:rsidRDefault="00C06880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1397532" w:history="1">
            <w:r w:rsidR="00397107" w:rsidRPr="00627EDF">
              <w:rPr>
                <w:rStyle w:val="Hyperlink"/>
                <w:noProof/>
                <w:lang w:val="en-GB"/>
              </w:rPr>
              <w:t>Explanations of the parts</w:t>
            </w:r>
            <w:r w:rsidR="00397107">
              <w:rPr>
                <w:noProof/>
                <w:webHidden/>
              </w:rPr>
              <w:tab/>
            </w:r>
            <w:r w:rsidR="00397107">
              <w:rPr>
                <w:noProof/>
                <w:webHidden/>
              </w:rPr>
              <w:fldChar w:fldCharType="begin"/>
            </w:r>
            <w:r w:rsidR="00397107">
              <w:rPr>
                <w:noProof/>
                <w:webHidden/>
              </w:rPr>
              <w:instrText xml:space="preserve"> PAGEREF _Toc81397532 \h </w:instrText>
            </w:r>
            <w:r w:rsidR="00397107">
              <w:rPr>
                <w:noProof/>
                <w:webHidden/>
              </w:rPr>
            </w:r>
            <w:r w:rsidR="00397107">
              <w:rPr>
                <w:noProof/>
                <w:webHidden/>
              </w:rPr>
              <w:fldChar w:fldCharType="separate"/>
            </w:r>
            <w:r w:rsidR="00397107">
              <w:rPr>
                <w:noProof/>
                <w:webHidden/>
              </w:rPr>
              <w:t>1</w:t>
            </w:r>
            <w:r w:rsidR="00397107">
              <w:rPr>
                <w:noProof/>
                <w:webHidden/>
              </w:rPr>
              <w:fldChar w:fldCharType="end"/>
            </w:r>
          </w:hyperlink>
        </w:p>
        <w:p w:rsidR="00397107" w:rsidRDefault="00C0688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1397533" w:history="1">
            <w:r w:rsidR="00397107" w:rsidRPr="00627EDF">
              <w:rPr>
                <w:rStyle w:val="Hyperlink"/>
                <w:noProof/>
                <w:lang w:val="en-GB"/>
              </w:rPr>
              <w:t>Buck-Boost converter DPH-5005</w:t>
            </w:r>
            <w:r w:rsidR="00397107">
              <w:rPr>
                <w:noProof/>
                <w:webHidden/>
              </w:rPr>
              <w:tab/>
            </w:r>
            <w:r w:rsidR="00397107">
              <w:rPr>
                <w:noProof/>
                <w:webHidden/>
              </w:rPr>
              <w:fldChar w:fldCharType="begin"/>
            </w:r>
            <w:r w:rsidR="00397107">
              <w:rPr>
                <w:noProof/>
                <w:webHidden/>
              </w:rPr>
              <w:instrText xml:space="preserve"> PAGEREF _Toc81397533 \h </w:instrText>
            </w:r>
            <w:r w:rsidR="00397107">
              <w:rPr>
                <w:noProof/>
                <w:webHidden/>
              </w:rPr>
            </w:r>
            <w:r w:rsidR="00397107">
              <w:rPr>
                <w:noProof/>
                <w:webHidden/>
              </w:rPr>
              <w:fldChar w:fldCharType="separate"/>
            </w:r>
            <w:r w:rsidR="00397107">
              <w:rPr>
                <w:noProof/>
                <w:webHidden/>
              </w:rPr>
              <w:t>1</w:t>
            </w:r>
            <w:r w:rsidR="00397107">
              <w:rPr>
                <w:noProof/>
                <w:webHidden/>
              </w:rPr>
              <w:fldChar w:fldCharType="end"/>
            </w:r>
          </w:hyperlink>
        </w:p>
        <w:p w:rsidR="00397107" w:rsidRDefault="00C0688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1397534" w:history="1">
            <w:r w:rsidR="00397107" w:rsidRPr="00627EDF">
              <w:rPr>
                <w:rStyle w:val="Hyperlink"/>
                <w:noProof/>
                <w:lang w:val="en-GB"/>
              </w:rPr>
              <w:t>Li-ion charger Typexx</w:t>
            </w:r>
            <w:r w:rsidR="00397107">
              <w:rPr>
                <w:noProof/>
                <w:webHidden/>
              </w:rPr>
              <w:tab/>
            </w:r>
            <w:r w:rsidR="00397107">
              <w:rPr>
                <w:noProof/>
                <w:webHidden/>
              </w:rPr>
              <w:fldChar w:fldCharType="begin"/>
            </w:r>
            <w:r w:rsidR="00397107">
              <w:rPr>
                <w:noProof/>
                <w:webHidden/>
              </w:rPr>
              <w:instrText xml:space="preserve"> PAGEREF _Toc81397534 \h </w:instrText>
            </w:r>
            <w:r w:rsidR="00397107">
              <w:rPr>
                <w:noProof/>
                <w:webHidden/>
              </w:rPr>
            </w:r>
            <w:r w:rsidR="00397107">
              <w:rPr>
                <w:noProof/>
                <w:webHidden/>
              </w:rPr>
              <w:fldChar w:fldCharType="separate"/>
            </w:r>
            <w:r w:rsidR="00397107">
              <w:rPr>
                <w:noProof/>
                <w:webHidden/>
              </w:rPr>
              <w:t>1</w:t>
            </w:r>
            <w:r w:rsidR="00397107">
              <w:rPr>
                <w:noProof/>
                <w:webHidden/>
              </w:rPr>
              <w:fldChar w:fldCharType="end"/>
            </w:r>
          </w:hyperlink>
        </w:p>
        <w:p w:rsidR="00397107" w:rsidRDefault="00C06880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1397535" w:history="1">
            <w:r w:rsidR="00397107" w:rsidRPr="00627EDF">
              <w:rPr>
                <w:rStyle w:val="Hyperlink"/>
                <w:noProof/>
                <w:lang w:val="en-GB"/>
              </w:rPr>
              <w:t>Protection module for batteries</w:t>
            </w:r>
            <w:r w:rsidR="00397107">
              <w:rPr>
                <w:noProof/>
                <w:webHidden/>
              </w:rPr>
              <w:tab/>
            </w:r>
            <w:r w:rsidR="00397107">
              <w:rPr>
                <w:noProof/>
                <w:webHidden/>
              </w:rPr>
              <w:fldChar w:fldCharType="begin"/>
            </w:r>
            <w:r w:rsidR="00397107">
              <w:rPr>
                <w:noProof/>
                <w:webHidden/>
              </w:rPr>
              <w:instrText xml:space="preserve"> PAGEREF _Toc81397535 \h </w:instrText>
            </w:r>
            <w:r w:rsidR="00397107">
              <w:rPr>
                <w:noProof/>
                <w:webHidden/>
              </w:rPr>
            </w:r>
            <w:r w:rsidR="00397107">
              <w:rPr>
                <w:noProof/>
                <w:webHidden/>
              </w:rPr>
              <w:fldChar w:fldCharType="separate"/>
            </w:r>
            <w:r w:rsidR="00397107">
              <w:rPr>
                <w:noProof/>
                <w:webHidden/>
              </w:rPr>
              <w:t>1</w:t>
            </w:r>
            <w:r w:rsidR="00397107">
              <w:rPr>
                <w:noProof/>
                <w:webHidden/>
              </w:rPr>
              <w:fldChar w:fldCharType="end"/>
            </w:r>
          </w:hyperlink>
        </w:p>
        <w:p w:rsidR="00BA492F" w:rsidRDefault="00BA492F">
          <w:r>
            <w:rPr>
              <w:b/>
              <w:bCs/>
            </w:rPr>
            <w:fldChar w:fldCharType="end"/>
          </w:r>
        </w:p>
      </w:sdtContent>
    </w:sdt>
    <w:p w:rsidR="00BA492F" w:rsidRPr="00BA492F" w:rsidRDefault="00BA492F" w:rsidP="00BA492F"/>
    <w:p w:rsidR="004A52FA" w:rsidRDefault="004A52FA">
      <w:pPr>
        <w:spacing w:after="200"/>
        <w:rPr>
          <w:rFonts w:eastAsiaTheme="majorEastAsia" w:cstheme="majorBidi"/>
          <w:b/>
          <w:bCs/>
          <w:sz w:val="28"/>
          <w:szCs w:val="28"/>
        </w:rPr>
        <w:sectPr w:rsidR="004A52FA" w:rsidSect="00F90721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</w:p>
    <w:p w:rsidR="00987489" w:rsidRPr="00987489" w:rsidRDefault="00987489" w:rsidP="00987489">
      <w:pPr>
        <w:pStyle w:val="berschrift1"/>
        <w:rPr>
          <w:lang w:val="en-GB"/>
        </w:rPr>
      </w:pPr>
      <w:bookmarkStart w:id="0" w:name="_Toc81397528"/>
      <w:r w:rsidRPr="00987489">
        <w:rPr>
          <w:lang w:val="en-GB"/>
        </w:rPr>
        <w:lastRenderedPageBreak/>
        <w:t>Introduction</w:t>
      </w:r>
      <w:bookmarkEnd w:id="0"/>
    </w:p>
    <w:p w:rsidR="00987489" w:rsidRPr="00987489" w:rsidRDefault="00987489" w:rsidP="00987489">
      <w:pPr>
        <w:rPr>
          <w:lang w:val="en-GB"/>
        </w:rPr>
      </w:pPr>
    </w:p>
    <w:p w:rsidR="00387E9D" w:rsidRDefault="00987489" w:rsidP="00987489">
      <w:pPr>
        <w:rPr>
          <w:lang w:val="en-GB"/>
        </w:rPr>
      </w:pPr>
      <w:r>
        <w:rPr>
          <w:lang w:val="en-GB"/>
        </w:rPr>
        <w:t xml:space="preserve">For my projects in electronics I often need an appropriate housing. </w:t>
      </w:r>
    </w:p>
    <w:p w:rsidR="005202C9" w:rsidRDefault="00987489" w:rsidP="00987489">
      <w:pPr>
        <w:rPr>
          <w:lang w:val="en-GB"/>
        </w:rPr>
      </w:pPr>
      <w:r>
        <w:rPr>
          <w:lang w:val="en-GB"/>
        </w:rPr>
        <w:t xml:space="preserve">Commercial products have the disadvantage that they don’t fit exactly and cause a lot of work for manual </w:t>
      </w:r>
      <w:r w:rsidR="005202C9">
        <w:rPr>
          <w:lang w:val="en-GB"/>
        </w:rPr>
        <w:t>drilling, cutting, adapting, etc.</w:t>
      </w:r>
    </w:p>
    <w:p w:rsidR="00071D9C" w:rsidRDefault="005202C9" w:rsidP="00987489">
      <w:pPr>
        <w:rPr>
          <w:lang w:val="en-GB"/>
        </w:rPr>
      </w:pPr>
      <w:r>
        <w:rPr>
          <w:lang w:val="en-GB"/>
        </w:rPr>
        <w:t xml:space="preserve">I </w:t>
      </w:r>
      <w:r w:rsidR="00987489">
        <w:rPr>
          <w:lang w:val="en-GB"/>
        </w:rPr>
        <w:t xml:space="preserve">needed a </w:t>
      </w:r>
      <w:r>
        <w:rPr>
          <w:lang w:val="en-GB"/>
        </w:rPr>
        <w:t xml:space="preserve">software </w:t>
      </w:r>
      <w:r w:rsidR="00987489">
        <w:rPr>
          <w:lang w:val="en-GB"/>
        </w:rPr>
        <w:t>solution for c</w:t>
      </w:r>
      <w:r w:rsidR="00987489" w:rsidRPr="00987489">
        <w:rPr>
          <w:lang w:val="en-GB"/>
        </w:rPr>
        <w:t>reating a</w:t>
      </w:r>
      <w:r w:rsidR="00987489">
        <w:rPr>
          <w:lang w:val="en-GB"/>
        </w:rPr>
        <w:t>n individual</w:t>
      </w:r>
      <w:r w:rsidR="00987489" w:rsidRPr="00987489">
        <w:rPr>
          <w:lang w:val="en-GB"/>
        </w:rPr>
        <w:t xml:space="preserve"> </w:t>
      </w:r>
      <w:r>
        <w:rPr>
          <w:lang w:val="en-GB"/>
        </w:rPr>
        <w:t>box using</w:t>
      </w:r>
      <w:r w:rsidR="00987489">
        <w:rPr>
          <w:lang w:val="en-GB"/>
        </w:rPr>
        <w:t xml:space="preserve"> </w:t>
      </w:r>
      <w:r>
        <w:rPr>
          <w:lang w:val="en-GB"/>
        </w:rPr>
        <w:t xml:space="preserve">a </w:t>
      </w:r>
      <w:r w:rsidR="00987489">
        <w:rPr>
          <w:lang w:val="en-GB"/>
        </w:rPr>
        <w:t>3D-</w:t>
      </w:r>
      <w:r>
        <w:rPr>
          <w:lang w:val="en-GB"/>
        </w:rPr>
        <w:t>printer.</w:t>
      </w:r>
    </w:p>
    <w:p w:rsidR="00987489" w:rsidRDefault="005202C9" w:rsidP="00071D9C">
      <w:pPr>
        <w:pStyle w:val="Listenabsatz"/>
        <w:numPr>
          <w:ilvl w:val="0"/>
          <w:numId w:val="77"/>
        </w:numPr>
        <w:rPr>
          <w:lang w:val="en-GB"/>
        </w:rPr>
      </w:pPr>
      <w:r w:rsidRPr="00071D9C">
        <w:rPr>
          <w:lang w:val="en-GB"/>
        </w:rPr>
        <w:t>The software must have mainly a parametric design so that the properties of the box can be easily changed.</w:t>
      </w:r>
    </w:p>
    <w:p w:rsidR="00071D9C" w:rsidRDefault="00071D9C" w:rsidP="00071D9C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>The software must have a GUI for changing the parameters so that the program code does not need to be changed.</w:t>
      </w:r>
    </w:p>
    <w:p w:rsidR="00071D9C" w:rsidRPr="00071D9C" w:rsidRDefault="00071D9C" w:rsidP="00071D9C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>Ideally the software allows to save the parameters in individual files</w:t>
      </w:r>
      <w:r w:rsidR="00C9078D">
        <w:rPr>
          <w:lang w:val="en-GB"/>
        </w:rPr>
        <w:t>.</w:t>
      </w:r>
    </w:p>
    <w:p w:rsidR="005202C9" w:rsidRDefault="00071D9C" w:rsidP="00987489">
      <w:pPr>
        <w:rPr>
          <w:lang w:val="en-GB"/>
        </w:rPr>
      </w:pPr>
      <w:r>
        <w:rPr>
          <w:lang w:val="en-GB"/>
        </w:rPr>
        <w:t xml:space="preserve">The software with the less disadvantages I could find, was </w:t>
      </w:r>
      <w:proofErr w:type="spellStart"/>
      <w:r>
        <w:rPr>
          <w:lang w:val="en-GB"/>
        </w:rPr>
        <w:t>OpenSCAD</w:t>
      </w:r>
      <w:proofErr w:type="spellEnd"/>
      <w:r>
        <w:rPr>
          <w:lang w:val="en-GB"/>
        </w:rPr>
        <w:t>.</w:t>
      </w:r>
    </w:p>
    <w:p w:rsidR="00071D9C" w:rsidRDefault="00071D9C" w:rsidP="00987489">
      <w:pPr>
        <w:rPr>
          <w:lang w:val="en-GB"/>
        </w:rPr>
      </w:pPr>
      <w:r>
        <w:rPr>
          <w:lang w:val="en-GB"/>
        </w:rPr>
        <w:t xml:space="preserve">It is relatively easy to learn and has a so called customizer for changing and saving the parameters. But it has also a lot of restrictions to deal with. Despite this </w:t>
      </w:r>
      <w:proofErr w:type="spellStart"/>
      <w:r>
        <w:rPr>
          <w:lang w:val="en-GB"/>
        </w:rPr>
        <w:t>OpenSCAD</w:t>
      </w:r>
      <w:proofErr w:type="spellEnd"/>
      <w:r>
        <w:rPr>
          <w:lang w:val="en-GB"/>
        </w:rPr>
        <w:t xml:space="preserve"> was the first choice. My normal</w:t>
      </w:r>
      <w:r w:rsidR="00C9078D">
        <w:rPr>
          <w:lang w:val="en-GB"/>
        </w:rPr>
        <w:t>l</w:t>
      </w:r>
      <w:r>
        <w:rPr>
          <w:lang w:val="en-GB"/>
        </w:rPr>
        <w:t xml:space="preserve">y used CAD-Software “Fusion-360” is nice to use but has only a bit of </w:t>
      </w:r>
      <w:r w:rsidR="00C9078D">
        <w:rPr>
          <w:lang w:val="en-GB"/>
        </w:rPr>
        <w:t xml:space="preserve">a </w:t>
      </w:r>
      <w:r>
        <w:rPr>
          <w:lang w:val="en-GB"/>
        </w:rPr>
        <w:t>customizer.</w:t>
      </w:r>
    </w:p>
    <w:p w:rsidR="00987489" w:rsidRDefault="00987489" w:rsidP="00987489">
      <w:pPr>
        <w:rPr>
          <w:lang w:val="en-GB"/>
        </w:rPr>
      </w:pPr>
    </w:p>
    <w:p w:rsidR="00071D9C" w:rsidRDefault="00071D9C" w:rsidP="00987489">
      <w:pPr>
        <w:rPr>
          <w:lang w:val="en-GB"/>
        </w:rPr>
      </w:pPr>
      <w:r>
        <w:rPr>
          <w:lang w:val="en-GB"/>
        </w:rPr>
        <w:t>For that</w:t>
      </w:r>
      <w:r w:rsidR="00B90E6D">
        <w:rPr>
          <w:lang w:val="en-GB"/>
        </w:rPr>
        <w:t xml:space="preserve"> reason</w:t>
      </w:r>
      <w:r>
        <w:rPr>
          <w:lang w:val="en-GB"/>
        </w:rPr>
        <w:t xml:space="preserve">, the </w:t>
      </w:r>
      <w:r w:rsidR="00E2326A">
        <w:rPr>
          <w:lang w:val="en-GB"/>
        </w:rPr>
        <w:t>decision was</w:t>
      </w:r>
      <w:r>
        <w:rPr>
          <w:lang w:val="en-GB"/>
        </w:rPr>
        <w:t xml:space="preserve"> using </w:t>
      </w:r>
      <w:proofErr w:type="spellStart"/>
      <w:r>
        <w:rPr>
          <w:lang w:val="en-GB"/>
        </w:rPr>
        <w:t>OpenSCAD</w:t>
      </w:r>
      <w:proofErr w:type="spellEnd"/>
      <w:r w:rsidR="00E2326A">
        <w:rPr>
          <w:lang w:val="en-GB"/>
        </w:rPr>
        <w:t xml:space="preserve"> and I searched around which programs exi</w:t>
      </w:r>
      <w:r w:rsidR="00C9078D">
        <w:rPr>
          <w:lang w:val="en-GB"/>
        </w:rPr>
        <w:t>s</w:t>
      </w:r>
      <w:r w:rsidR="00E2326A">
        <w:rPr>
          <w:lang w:val="en-GB"/>
        </w:rPr>
        <w:t>t</w:t>
      </w:r>
      <w:r w:rsidR="00C9078D">
        <w:rPr>
          <w:lang w:val="en-GB"/>
        </w:rPr>
        <w:t>s</w:t>
      </w:r>
      <w:r w:rsidR="00E2326A">
        <w:rPr>
          <w:lang w:val="en-GB"/>
        </w:rPr>
        <w:t xml:space="preserve"> to solve my problem.</w:t>
      </w:r>
    </w:p>
    <w:p w:rsidR="00E2326A" w:rsidRDefault="00E2326A" w:rsidP="00987489">
      <w:pPr>
        <w:rPr>
          <w:lang w:val="en-GB"/>
        </w:rPr>
      </w:pPr>
    </w:p>
    <w:p w:rsidR="00C9078D" w:rsidRDefault="00C9078D" w:rsidP="00987489">
      <w:pPr>
        <w:rPr>
          <w:lang w:val="en-GB"/>
        </w:rPr>
      </w:pPr>
      <w:r>
        <w:rPr>
          <w:lang w:val="en-GB"/>
        </w:rPr>
        <w:t>I found the “Ultimate Box Maker” with its forks and put me on to extend the features of these programs with help of some excellent libraries.</w:t>
      </w:r>
    </w:p>
    <w:p w:rsidR="00C9078D" w:rsidRDefault="00C9078D" w:rsidP="00987489">
      <w:pPr>
        <w:rPr>
          <w:lang w:val="en-GB"/>
        </w:rPr>
      </w:pPr>
      <w:r>
        <w:rPr>
          <w:lang w:val="en-GB"/>
        </w:rPr>
        <w:t>The result is this “Advanced Ultimate Box Maker”.</w:t>
      </w:r>
      <w:r w:rsidR="00FA74D5">
        <w:rPr>
          <w:lang w:val="en-GB"/>
        </w:rPr>
        <w:t xml:space="preserve"> (</w:t>
      </w:r>
      <w:proofErr w:type="gramStart"/>
      <w:r w:rsidR="00FA74D5">
        <w:rPr>
          <w:lang w:val="en-GB"/>
        </w:rPr>
        <w:t>see</w:t>
      </w:r>
      <w:proofErr w:type="gramEnd"/>
      <w:r w:rsidR="00FA74D5">
        <w:rPr>
          <w:lang w:val="en-GB"/>
        </w:rPr>
        <w:t xml:space="preserve"> the appropr</w:t>
      </w:r>
      <w:r w:rsidR="000314CF">
        <w:rPr>
          <w:lang w:val="en-GB"/>
        </w:rPr>
        <w:t>i</w:t>
      </w:r>
      <w:r w:rsidR="00FA74D5">
        <w:rPr>
          <w:lang w:val="en-GB"/>
        </w:rPr>
        <w:t xml:space="preserve">ate </w:t>
      </w:r>
      <w:proofErr w:type="spellStart"/>
      <w:r w:rsidR="00FA74D5">
        <w:rPr>
          <w:lang w:val="en-GB"/>
        </w:rPr>
        <w:t>Docu</w:t>
      </w:r>
      <w:proofErr w:type="spellEnd"/>
      <w:r w:rsidR="00FA74D5">
        <w:rPr>
          <w:lang w:val="en-GB"/>
        </w:rPr>
        <w:t>)</w:t>
      </w:r>
    </w:p>
    <w:p w:rsidR="00C9078D" w:rsidRDefault="00C9078D" w:rsidP="00987489">
      <w:pPr>
        <w:rPr>
          <w:lang w:val="en-GB"/>
        </w:rPr>
      </w:pPr>
    </w:p>
    <w:p w:rsidR="00B90E6D" w:rsidRDefault="00A9539E" w:rsidP="00B90E6D">
      <w:pPr>
        <w:pStyle w:val="berschrift2"/>
        <w:rPr>
          <w:lang w:val="en-GB"/>
        </w:rPr>
      </w:pPr>
      <w:bookmarkStart w:id="1" w:name="_Toc81397529"/>
      <w:r>
        <w:rPr>
          <w:lang w:val="en-GB"/>
        </w:rPr>
        <w:t>Main d</w:t>
      </w:r>
      <w:r w:rsidR="00FA74D5">
        <w:rPr>
          <w:lang w:val="en-GB"/>
        </w:rPr>
        <w:t xml:space="preserve">esign </w:t>
      </w:r>
      <w:r>
        <w:rPr>
          <w:lang w:val="en-GB"/>
        </w:rPr>
        <w:t xml:space="preserve">aspects </w:t>
      </w:r>
      <w:r w:rsidR="00FA74D5">
        <w:rPr>
          <w:lang w:val="en-GB"/>
        </w:rPr>
        <w:t xml:space="preserve">of the DIY </w:t>
      </w:r>
      <w:proofErr w:type="spellStart"/>
      <w:r w:rsidR="00FA74D5">
        <w:rPr>
          <w:lang w:val="en-GB"/>
        </w:rPr>
        <w:t>Powersupply</w:t>
      </w:r>
      <w:bookmarkEnd w:id="1"/>
      <w:proofErr w:type="spellEnd"/>
    </w:p>
    <w:p w:rsidR="00B90E6D" w:rsidRDefault="00FA74D5" w:rsidP="00FA74D5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powersupply</w:t>
      </w:r>
      <w:proofErr w:type="spellEnd"/>
      <w:r>
        <w:rPr>
          <w:lang w:val="en-GB"/>
        </w:rPr>
        <w:t xml:space="preserve"> should be cheap and easy to build.</w:t>
      </w:r>
    </w:p>
    <w:p w:rsidR="00FA74D5" w:rsidRDefault="00FA74D5" w:rsidP="00FA74D5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>It should consist of ready to use modules.</w:t>
      </w:r>
    </w:p>
    <w:p w:rsidR="00A9539E" w:rsidRPr="00987489" w:rsidRDefault="00A9539E" w:rsidP="00FA74D5">
      <w:pPr>
        <w:pStyle w:val="Listenabsatz"/>
        <w:numPr>
          <w:ilvl w:val="0"/>
          <w:numId w:val="77"/>
        </w:numPr>
        <w:rPr>
          <w:lang w:val="en-GB"/>
        </w:rPr>
      </w:pPr>
      <w:proofErr w:type="spellStart"/>
      <w:r>
        <w:rPr>
          <w:lang w:val="en-GB"/>
        </w:rPr>
        <w:t>Powersupply</w:t>
      </w:r>
      <w:proofErr w:type="spellEnd"/>
      <w:r>
        <w:rPr>
          <w:lang w:val="en-GB"/>
        </w:rPr>
        <w:t xml:space="preserve"> should be powered by chargeable batter</w:t>
      </w:r>
      <w:r w:rsidR="000314CF">
        <w:rPr>
          <w:lang w:val="en-GB"/>
        </w:rPr>
        <w:t>ies</w:t>
      </w:r>
      <w:r>
        <w:rPr>
          <w:lang w:val="en-GB"/>
        </w:rPr>
        <w:t xml:space="preserve"> </w:t>
      </w:r>
      <w:r w:rsidR="000314CF">
        <w:rPr>
          <w:lang w:val="en-GB"/>
        </w:rPr>
        <w:t>or</w:t>
      </w:r>
      <w:r>
        <w:rPr>
          <w:lang w:val="en-GB"/>
        </w:rPr>
        <w:t xml:space="preserve"> external AC-</w:t>
      </w:r>
      <w:proofErr w:type="spellStart"/>
      <w:r>
        <w:rPr>
          <w:lang w:val="en-GB"/>
        </w:rPr>
        <w:t>adpater</w:t>
      </w:r>
      <w:proofErr w:type="spellEnd"/>
      <w:r>
        <w:rPr>
          <w:lang w:val="en-GB"/>
        </w:rPr>
        <w:t>.</w:t>
      </w:r>
    </w:p>
    <w:p w:rsidR="00987489" w:rsidRPr="00987489" w:rsidRDefault="00987489" w:rsidP="00987489">
      <w:pPr>
        <w:rPr>
          <w:lang w:val="en-GB"/>
        </w:rPr>
      </w:pPr>
    </w:p>
    <w:p w:rsidR="00987489" w:rsidRPr="00987489" w:rsidRDefault="00987489" w:rsidP="00987489">
      <w:pPr>
        <w:rPr>
          <w:lang w:val="en-GB"/>
        </w:rPr>
      </w:pPr>
    </w:p>
    <w:p w:rsidR="009B66D7" w:rsidRPr="002668BC" w:rsidRDefault="000314CF" w:rsidP="00987489">
      <w:pPr>
        <w:pStyle w:val="berschrift1"/>
        <w:rPr>
          <w:lang w:val="en-GB"/>
        </w:rPr>
      </w:pPr>
      <w:bookmarkStart w:id="2" w:name="_Toc81397530"/>
      <w:r>
        <w:rPr>
          <w:lang w:val="en-GB"/>
        </w:rPr>
        <w:t>T</w:t>
      </w:r>
      <w:r w:rsidR="000C3C18">
        <w:rPr>
          <w:lang w:val="en-GB"/>
        </w:rPr>
        <w:t xml:space="preserve">he </w:t>
      </w:r>
      <w:r w:rsidR="002668BC">
        <w:rPr>
          <w:lang w:val="en-GB"/>
        </w:rPr>
        <w:t>“Advanced Ultimate Box-Maker</w:t>
      </w:r>
      <w:r w:rsidR="00987489">
        <w:rPr>
          <w:lang w:val="en-GB"/>
        </w:rPr>
        <w:t>”</w:t>
      </w:r>
      <w:r>
        <w:rPr>
          <w:lang w:val="en-GB"/>
        </w:rPr>
        <w:t xml:space="preserve"> with </w:t>
      </w:r>
      <w:proofErr w:type="spellStart"/>
      <w:r>
        <w:rPr>
          <w:lang w:val="en-GB"/>
        </w:rPr>
        <w:t>OpenSCAD</w:t>
      </w:r>
      <w:bookmarkEnd w:id="2"/>
      <w:proofErr w:type="spellEnd"/>
    </w:p>
    <w:p w:rsidR="009B66D7" w:rsidRPr="002668BC" w:rsidRDefault="009B66D7" w:rsidP="009B66D7">
      <w:pPr>
        <w:rPr>
          <w:lang w:val="en-GB"/>
        </w:rPr>
      </w:pPr>
    </w:p>
    <w:p w:rsidR="009B66D7" w:rsidRPr="002668BC" w:rsidRDefault="000314CF" w:rsidP="009B66D7">
      <w:pPr>
        <w:rPr>
          <w:lang w:val="en-GB"/>
        </w:rPr>
      </w:pPr>
      <w:r>
        <w:rPr>
          <w:lang w:val="en-GB"/>
        </w:rPr>
        <w:t xml:space="preserve">For </w:t>
      </w:r>
      <w:r w:rsidR="002668BC" w:rsidRPr="002668BC">
        <w:rPr>
          <w:lang w:val="en-GB"/>
        </w:rPr>
        <w:t xml:space="preserve">Description of </w:t>
      </w:r>
      <w:r w:rsidR="002668BC">
        <w:rPr>
          <w:lang w:val="en-GB"/>
        </w:rPr>
        <w:t>t</w:t>
      </w:r>
      <w:r w:rsidR="000C3C18">
        <w:rPr>
          <w:lang w:val="en-GB"/>
        </w:rPr>
        <w:t xml:space="preserve">he features, the installation </w:t>
      </w:r>
      <w:r w:rsidR="002668BC" w:rsidRPr="002668BC">
        <w:rPr>
          <w:lang w:val="en-GB"/>
        </w:rPr>
        <w:t>and how to use the software</w:t>
      </w:r>
      <w:r>
        <w:rPr>
          <w:lang w:val="en-GB"/>
        </w:rPr>
        <w:t xml:space="preserve"> please read the paper “Advanced ultimate-</w:t>
      </w:r>
      <w:proofErr w:type="spellStart"/>
      <w:r>
        <w:rPr>
          <w:lang w:val="en-GB"/>
        </w:rPr>
        <w:t>Boxmaker</w:t>
      </w:r>
      <w:proofErr w:type="spellEnd"/>
      <w:r>
        <w:rPr>
          <w:lang w:val="en-GB"/>
        </w:rPr>
        <w:t>”</w:t>
      </w:r>
    </w:p>
    <w:p w:rsidR="009B66D7" w:rsidRDefault="009B66D7" w:rsidP="009B66D7">
      <w:pPr>
        <w:rPr>
          <w:lang w:val="en-GB"/>
        </w:rPr>
      </w:pPr>
    </w:p>
    <w:p w:rsidR="00561988" w:rsidRDefault="000314CF" w:rsidP="00147148">
      <w:pPr>
        <w:pStyle w:val="berschrift3"/>
        <w:rPr>
          <w:lang w:val="en-GB"/>
        </w:rPr>
      </w:pPr>
      <w:bookmarkStart w:id="3" w:name="_Toc81397531"/>
      <w:r>
        <w:rPr>
          <w:lang w:val="en-GB"/>
        </w:rPr>
        <w:t>F</w:t>
      </w:r>
      <w:r w:rsidR="00147148">
        <w:rPr>
          <w:lang w:val="en-GB"/>
        </w:rPr>
        <w:t>eatures</w:t>
      </w:r>
      <w:r>
        <w:rPr>
          <w:lang w:val="en-GB"/>
        </w:rPr>
        <w:t xml:space="preserve"> of the </w:t>
      </w:r>
      <w:proofErr w:type="spellStart"/>
      <w:r>
        <w:rPr>
          <w:lang w:val="en-GB"/>
        </w:rPr>
        <w:t>Powersupply</w:t>
      </w:r>
      <w:bookmarkEnd w:id="3"/>
      <w:proofErr w:type="spellEnd"/>
    </w:p>
    <w:p w:rsidR="00147148" w:rsidRDefault="000314CF" w:rsidP="00147148">
      <w:pPr>
        <w:pStyle w:val="Listenabsatz"/>
        <w:numPr>
          <w:ilvl w:val="0"/>
          <w:numId w:val="79"/>
        </w:numPr>
        <w:rPr>
          <w:lang w:val="en-GB"/>
        </w:rPr>
      </w:pPr>
      <w:proofErr w:type="spellStart"/>
      <w:r>
        <w:rPr>
          <w:lang w:val="en-GB"/>
        </w:rPr>
        <w:t>Outputvoltage</w:t>
      </w:r>
      <w:proofErr w:type="spellEnd"/>
      <w:r>
        <w:rPr>
          <w:lang w:val="en-GB"/>
        </w:rPr>
        <w:t xml:space="preserve"> 0-50V up to 5A</w:t>
      </w:r>
    </w:p>
    <w:p w:rsidR="00276891" w:rsidRDefault="000314CF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>Constant current, Constant Voltage (CC, CV)</w:t>
      </w:r>
    </w:p>
    <w:p w:rsidR="000314CF" w:rsidRDefault="000314CF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>Switchable operation between AC and battery</w:t>
      </w:r>
    </w:p>
    <w:p w:rsidR="000314CF" w:rsidRDefault="000314CF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lastRenderedPageBreak/>
        <w:t>Battery</w:t>
      </w:r>
      <w:r w:rsidR="00851761">
        <w:rPr>
          <w:lang w:val="en-GB"/>
        </w:rPr>
        <w:t>-Indicator</w:t>
      </w:r>
    </w:p>
    <w:p w:rsidR="000314CF" w:rsidRDefault="000314CF" w:rsidP="00147148">
      <w:pPr>
        <w:pStyle w:val="Listenabsatz"/>
        <w:numPr>
          <w:ilvl w:val="0"/>
          <w:numId w:val="79"/>
        </w:numPr>
        <w:rPr>
          <w:lang w:val="en-GB"/>
        </w:rPr>
      </w:pPr>
      <w:proofErr w:type="spellStart"/>
      <w:r>
        <w:rPr>
          <w:lang w:val="en-GB"/>
        </w:rPr>
        <w:t>Autom</w:t>
      </w:r>
      <w:proofErr w:type="spellEnd"/>
      <w:r>
        <w:rPr>
          <w:lang w:val="en-GB"/>
        </w:rPr>
        <w:t>. battery charge during AC-operation</w:t>
      </w:r>
    </w:p>
    <w:p w:rsidR="00397107" w:rsidRDefault="00397107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>Remote control over Bluetooth with smartphone app or USB PC-App</w:t>
      </w:r>
    </w:p>
    <w:p w:rsidR="000314CF" w:rsidRPr="00851761" w:rsidRDefault="000314CF" w:rsidP="00851761">
      <w:pPr>
        <w:ind w:left="360"/>
        <w:rPr>
          <w:lang w:val="en-GB"/>
        </w:rPr>
      </w:pPr>
    </w:p>
    <w:p w:rsidR="00F90721" w:rsidRPr="00AB6028" w:rsidRDefault="00F90721" w:rsidP="00AB6028">
      <w:pPr>
        <w:rPr>
          <w:lang w:val="en-GB"/>
        </w:rPr>
      </w:pPr>
    </w:p>
    <w:p w:rsidR="00320132" w:rsidRPr="00B04285" w:rsidRDefault="00974F2E" w:rsidP="00320132">
      <w:pPr>
        <w:pStyle w:val="berschrift1"/>
        <w:rPr>
          <w:lang w:val="en-GB"/>
        </w:rPr>
      </w:pPr>
      <w:bookmarkStart w:id="4" w:name="_Toc81397532"/>
      <w:r w:rsidRPr="00B04285">
        <w:rPr>
          <w:lang w:val="en-GB"/>
        </w:rPr>
        <w:t>Explanation of the parts</w:t>
      </w:r>
      <w:bookmarkEnd w:id="4"/>
    </w:p>
    <w:p w:rsidR="004541F8" w:rsidRDefault="00851761" w:rsidP="00851761">
      <w:pPr>
        <w:pStyle w:val="berschrift2"/>
        <w:rPr>
          <w:lang w:val="en-GB"/>
        </w:rPr>
      </w:pPr>
      <w:bookmarkStart w:id="5" w:name="_Toc81397533"/>
      <w:r>
        <w:rPr>
          <w:lang w:val="en-GB"/>
        </w:rPr>
        <w:t>Buck-Boost converter DPH-5005</w:t>
      </w:r>
      <w:bookmarkEnd w:id="5"/>
      <w:r w:rsidR="00B6716E">
        <w:rPr>
          <w:lang w:val="en-GB"/>
        </w:rPr>
        <w:t xml:space="preserve"> from </w:t>
      </w:r>
      <w:proofErr w:type="spellStart"/>
      <w:r w:rsidR="00B6716E">
        <w:rPr>
          <w:lang w:val="en-GB"/>
        </w:rPr>
        <w:t>Ruideng</w:t>
      </w:r>
      <w:proofErr w:type="spellEnd"/>
    </w:p>
    <w:p w:rsidR="00851761" w:rsidRDefault="00851761" w:rsidP="00851761">
      <w:pPr>
        <w:rPr>
          <w:lang w:val="en-GB"/>
        </w:rPr>
      </w:pPr>
      <w:r>
        <w:rPr>
          <w:lang w:val="en-GB"/>
        </w:rPr>
        <w:t>It</w:t>
      </w:r>
      <w:r w:rsidR="00865D90">
        <w:rPr>
          <w:lang w:val="en-GB"/>
        </w:rPr>
        <w:t xml:space="preserve"> i</w:t>
      </w:r>
      <w:r>
        <w:rPr>
          <w:lang w:val="en-GB"/>
        </w:rPr>
        <w:t xml:space="preserve">s a ready-to-use </w:t>
      </w:r>
      <w:r w:rsidR="00865D90">
        <w:rPr>
          <w:lang w:val="en-GB"/>
        </w:rPr>
        <w:t>kit</w:t>
      </w:r>
      <w:r>
        <w:rPr>
          <w:lang w:val="en-GB"/>
        </w:rPr>
        <w:t xml:space="preserve"> from china. It has 4 modules:</w:t>
      </w:r>
    </w:p>
    <w:p w:rsidR="00851761" w:rsidRDefault="00851761" w:rsidP="00851761">
      <w:pPr>
        <w:pStyle w:val="Listenabsatz"/>
        <w:numPr>
          <w:ilvl w:val="0"/>
          <w:numId w:val="81"/>
        </w:numPr>
        <w:rPr>
          <w:lang w:val="en-GB"/>
        </w:rPr>
      </w:pPr>
      <w:r w:rsidRPr="00851761">
        <w:rPr>
          <w:lang w:val="en-GB"/>
        </w:rPr>
        <w:t>The converter itself</w:t>
      </w:r>
    </w:p>
    <w:p w:rsidR="00851761" w:rsidRDefault="00851761" w:rsidP="00851761">
      <w:pPr>
        <w:pStyle w:val="Listenabsatz"/>
        <w:numPr>
          <w:ilvl w:val="0"/>
          <w:numId w:val="81"/>
        </w:numPr>
        <w:rPr>
          <w:lang w:val="en-GB"/>
        </w:rPr>
      </w:pPr>
      <w:r w:rsidRPr="00851761">
        <w:rPr>
          <w:lang w:val="en-GB"/>
        </w:rPr>
        <w:t xml:space="preserve"> the control-panel with the display</w:t>
      </w:r>
    </w:p>
    <w:p w:rsidR="0004032D" w:rsidRDefault="0004032D" w:rsidP="00851761">
      <w:pPr>
        <w:pStyle w:val="Listenabsatz"/>
        <w:numPr>
          <w:ilvl w:val="0"/>
          <w:numId w:val="81"/>
        </w:numPr>
        <w:rPr>
          <w:lang w:val="en-GB"/>
        </w:rPr>
      </w:pPr>
      <w:r>
        <w:rPr>
          <w:lang w:val="en-GB"/>
        </w:rPr>
        <w:t>Add. Consists of a</w:t>
      </w:r>
      <w:r w:rsidR="00851761">
        <w:rPr>
          <w:lang w:val="en-GB"/>
        </w:rPr>
        <w:t xml:space="preserve">n </w:t>
      </w:r>
      <w:r w:rsidR="00397107">
        <w:rPr>
          <w:lang w:val="en-GB"/>
        </w:rPr>
        <w:t>USB</w:t>
      </w:r>
      <w:r w:rsidR="00851761">
        <w:rPr>
          <w:lang w:val="en-GB"/>
        </w:rPr>
        <w:t xml:space="preserve">-interface </w:t>
      </w:r>
      <w:r>
        <w:rPr>
          <w:lang w:val="en-GB"/>
        </w:rPr>
        <w:t>and</w:t>
      </w:r>
    </w:p>
    <w:p w:rsidR="00851761" w:rsidRPr="00851761" w:rsidRDefault="00851761" w:rsidP="00851761">
      <w:pPr>
        <w:pStyle w:val="Listenabsatz"/>
        <w:numPr>
          <w:ilvl w:val="0"/>
          <w:numId w:val="81"/>
        </w:numPr>
        <w:rPr>
          <w:lang w:val="en-GB"/>
        </w:rPr>
      </w:pPr>
      <w:r>
        <w:rPr>
          <w:lang w:val="en-GB"/>
        </w:rPr>
        <w:t>Blu</w:t>
      </w:r>
      <w:r w:rsidR="00397107">
        <w:rPr>
          <w:lang w:val="en-GB"/>
        </w:rPr>
        <w:t>e</w:t>
      </w:r>
      <w:r>
        <w:rPr>
          <w:lang w:val="en-GB"/>
        </w:rPr>
        <w:t xml:space="preserve">tooth-Interface for remote control of the </w:t>
      </w:r>
      <w:proofErr w:type="spellStart"/>
      <w:r>
        <w:rPr>
          <w:lang w:val="en-GB"/>
        </w:rPr>
        <w:t>powersupply</w:t>
      </w:r>
      <w:proofErr w:type="spellEnd"/>
      <w:r>
        <w:rPr>
          <w:lang w:val="en-GB"/>
        </w:rPr>
        <w:t>.</w:t>
      </w:r>
    </w:p>
    <w:p w:rsidR="00851761" w:rsidRDefault="00851761" w:rsidP="00851761">
      <w:pPr>
        <w:rPr>
          <w:lang w:val="en-GB"/>
        </w:rPr>
      </w:pPr>
    </w:p>
    <w:p w:rsidR="00851761" w:rsidRDefault="00851761" w:rsidP="00851761">
      <w:pPr>
        <w:pStyle w:val="berschrift2"/>
        <w:rPr>
          <w:lang w:val="en-GB"/>
        </w:rPr>
      </w:pPr>
      <w:bookmarkStart w:id="6" w:name="_Toc81397534"/>
      <w:r>
        <w:rPr>
          <w:lang w:val="en-GB"/>
        </w:rPr>
        <w:t xml:space="preserve">Li-ion charger </w:t>
      </w:r>
      <w:r w:rsidR="00397107">
        <w:rPr>
          <w:lang w:val="en-GB"/>
        </w:rPr>
        <w:t>module</w:t>
      </w:r>
      <w:bookmarkEnd w:id="6"/>
    </w:p>
    <w:p w:rsidR="00851761" w:rsidRDefault="00851761" w:rsidP="00851761">
      <w:pPr>
        <w:rPr>
          <w:lang w:val="en-GB"/>
        </w:rPr>
      </w:pPr>
      <w:r>
        <w:rPr>
          <w:lang w:val="en-GB"/>
        </w:rPr>
        <w:t>Charging module (3S) for charging the three 18650 cells</w:t>
      </w:r>
      <w:r w:rsidR="00397107">
        <w:rPr>
          <w:lang w:val="en-GB"/>
        </w:rPr>
        <w:t xml:space="preserve"> during AC-mode</w:t>
      </w:r>
      <w:r>
        <w:rPr>
          <w:lang w:val="en-GB"/>
        </w:rPr>
        <w:t>.</w:t>
      </w:r>
    </w:p>
    <w:p w:rsidR="0004032D" w:rsidRDefault="0004032D" w:rsidP="00851761">
      <w:pPr>
        <w:rPr>
          <w:lang w:val="en-GB"/>
        </w:rPr>
      </w:pPr>
      <w:r>
        <w:rPr>
          <w:lang w:val="en-GB"/>
        </w:rPr>
        <w:t xml:space="preserve">Charges the cells with 0.5A and </w:t>
      </w:r>
      <w:r w:rsidR="00A52AAD">
        <w:rPr>
          <w:lang w:val="en-GB"/>
        </w:rPr>
        <w:t xml:space="preserve">has a charge </w:t>
      </w:r>
      <w:proofErr w:type="spellStart"/>
      <w:r w:rsidR="00A52AAD">
        <w:rPr>
          <w:lang w:val="en-GB"/>
        </w:rPr>
        <w:t>cuttoff</w:t>
      </w:r>
      <w:proofErr w:type="spellEnd"/>
      <w:r w:rsidR="00A52AAD">
        <w:rPr>
          <w:lang w:val="en-GB"/>
        </w:rPr>
        <w:t xml:space="preserve"> voltage of 12.6V.</w:t>
      </w:r>
    </w:p>
    <w:p w:rsidR="00851761" w:rsidRDefault="00851761" w:rsidP="00851761">
      <w:pPr>
        <w:pStyle w:val="berschrift2"/>
        <w:rPr>
          <w:lang w:val="en-GB"/>
        </w:rPr>
      </w:pPr>
      <w:bookmarkStart w:id="7" w:name="_Toc81397535"/>
      <w:r>
        <w:rPr>
          <w:lang w:val="en-GB"/>
        </w:rPr>
        <w:t>Protection module for batteries</w:t>
      </w:r>
      <w:bookmarkEnd w:id="7"/>
      <w:r w:rsidR="00397107">
        <w:rPr>
          <w:lang w:val="en-GB"/>
        </w:rPr>
        <w:t xml:space="preserve"> (BMS)</w:t>
      </w:r>
    </w:p>
    <w:p w:rsidR="00851761" w:rsidRDefault="00851761" w:rsidP="00851761">
      <w:pPr>
        <w:rPr>
          <w:lang w:val="en-GB"/>
        </w:rPr>
      </w:pPr>
      <w:r>
        <w:rPr>
          <w:lang w:val="en-GB"/>
        </w:rPr>
        <w:t>This module protects the batteries in several manner:</w:t>
      </w:r>
    </w:p>
    <w:p w:rsidR="00851761" w:rsidRDefault="00851761" w:rsidP="00851761">
      <w:pPr>
        <w:pStyle w:val="Listenabsatz"/>
        <w:numPr>
          <w:ilvl w:val="0"/>
          <w:numId w:val="81"/>
        </w:numPr>
        <w:rPr>
          <w:lang w:val="en-GB"/>
        </w:rPr>
      </w:pPr>
      <w:r>
        <w:rPr>
          <w:lang w:val="en-GB"/>
        </w:rPr>
        <w:t>Overvoltage during charging</w:t>
      </w:r>
    </w:p>
    <w:p w:rsidR="00851761" w:rsidRDefault="00851761" w:rsidP="00851761">
      <w:pPr>
        <w:pStyle w:val="Listenabsatz"/>
        <w:numPr>
          <w:ilvl w:val="0"/>
          <w:numId w:val="81"/>
        </w:numPr>
        <w:rPr>
          <w:lang w:val="en-GB"/>
        </w:rPr>
      </w:pPr>
      <w:proofErr w:type="spellStart"/>
      <w:r>
        <w:rPr>
          <w:lang w:val="en-GB"/>
        </w:rPr>
        <w:t>Undervoltage</w:t>
      </w:r>
      <w:proofErr w:type="spellEnd"/>
      <w:r>
        <w:rPr>
          <w:lang w:val="en-GB"/>
        </w:rPr>
        <w:t xml:space="preserve"> during discharging</w:t>
      </w:r>
    </w:p>
    <w:p w:rsidR="00851761" w:rsidRDefault="00851761" w:rsidP="00851761">
      <w:pPr>
        <w:pStyle w:val="Listenabsatz"/>
        <w:numPr>
          <w:ilvl w:val="0"/>
          <w:numId w:val="81"/>
        </w:numPr>
        <w:rPr>
          <w:lang w:val="en-GB"/>
        </w:rPr>
      </w:pPr>
      <w:r>
        <w:rPr>
          <w:lang w:val="en-GB"/>
        </w:rPr>
        <w:t>Overcurrent protection for discharging</w:t>
      </w:r>
    </w:p>
    <w:p w:rsidR="00851761" w:rsidRDefault="00397107" w:rsidP="00397107">
      <w:pPr>
        <w:pStyle w:val="berschrift2"/>
        <w:rPr>
          <w:lang w:val="en-GB"/>
        </w:rPr>
      </w:pPr>
      <w:r>
        <w:rPr>
          <w:lang w:val="en-GB"/>
        </w:rPr>
        <w:t xml:space="preserve">AC-adapter with </w:t>
      </w:r>
      <w:r w:rsidR="001778DD">
        <w:rPr>
          <w:lang w:val="en-GB"/>
        </w:rPr>
        <w:t>1</w:t>
      </w:r>
      <w:r>
        <w:rPr>
          <w:lang w:val="en-GB"/>
        </w:rPr>
        <w:t xml:space="preserve">9V / </w:t>
      </w:r>
      <w:r w:rsidR="001778DD">
        <w:rPr>
          <w:lang w:val="en-GB"/>
        </w:rPr>
        <w:t>4.</w:t>
      </w:r>
      <w:r>
        <w:rPr>
          <w:lang w:val="en-GB"/>
        </w:rPr>
        <w:t>5A</w:t>
      </w:r>
    </w:p>
    <w:p w:rsidR="00397107" w:rsidRDefault="00397107" w:rsidP="00397107">
      <w:pPr>
        <w:rPr>
          <w:lang w:val="en-GB"/>
        </w:rPr>
      </w:pPr>
      <w:r>
        <w:rPr>
          <w:lang w:val="en-GB"/>
        </w:rPr>
        <w:t>The AC-adapter is switchable between 12V – 24V</w:t>
      </w:r>
      <w:r w:rsidR="00A52AAD">
        <w:rPr>
          <w:lang w:val="en-GB"/>
        </w:rPr>
        <w:t>.</w:t>
      </w:r>
      <w:r>
        <w:rPr>
          <w:lang w:val="en-GB"/>
        </w:rPr>
        <w:t xml:space="preserve"> 19V is the </w:t>
      </w:r>
      <w:r w:rsidR="001778DD">
        <w:rPr>
          <w:lang w:val="en-GB"/>
        </w:rPr>
        <w:t>recommended voltage output.</w:t>
      </w:r>
    </w:p>
    <w:p w:rsidR="001778DD" w:rsidRDefault="001778DD" w:rsidP="00397107">
      <w:pPr>
        <w:rPr>
          <w:lang w:val="en-GB"/>
        </w:rPr>
      </w:pPr>
    </w:p>
    <w:p w:rsidR="0004032D" w:rsidRDefault="0004032D" w:rsidP="0004032D">
      <w:pPr>
        <w:pStyle w:val="berschrift2"/>
        <w:rPr>
          <w:lang w:val="en-GB"/>
        </w:rPr>
      </w:pPr>
      <w:r>
        <w:rPr>
          <w:lang w:val="en-GB"/>
        </w:rPr>
        <w:t xml:space="preserve">3x Li-Ion </w:t>
      </w:r>
      <w:r w:rsidR="00383150">
        <w:rPr>
          <w:lang w:val="en-GB"/>
        </w:rPr>
        <w:t xml:space="preserve">battery </w:t>
      </w:r>
      <w:r>
        <w:rPr>
          <w:lang w:val="en-GB"/>
        </w:rPr>
        <w:t>cell 18650</w:t>
      </w:r>
    </w:p>
    <w:p w:rsidR="0004032D" w:rsidRDefault="00865D90" w:rsidP="0004032D">
      <w:pPr>
        <w:rPr>
          <w:lang w:val="en-GB"/>
        </w:rPr>
      </w:pPr>
      <w:r>
        <w:rPr>
          <w:lang w:val="en-GB"/>
        </w:rPr>
        <w:t>Samsung INR18650-25R 2500mAh cells without protection</w:t>
      </w:r>
    </w:p>
    <w:p w:rsidR="000D3909" w:rsidRDefault="000D3909" w:rsidP="0004032D">
      <w:pPr>
        <w:rPr>
          <w:lang w:val="en-GB"/>
        </w:rPr>
        <w:sectPr w:rsidR="000D3909" w:rsidSect="009B66D7">
          <w:headerReference w:type="default" r:id="rId15"/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</w:p>
    <w:p w:rsidR="000D3909" w:rsidRDefault="00B5618E" w:rsidP="000D3909">
      <w:pPr>
        <w:pStyle w:val="berschrift1"/>
        <w:rPr>
          <w:lang w:val="en-GB"/>
        </w:rPr>
      </w:pPr>
      <w:r>
        <w:rPr>
          <w:lang w:val="en-GB"/>
        </w:rPr>
        <w:lastRenderedPageBreak/>
        <w:t>Module view</w:t>
      </w:r>
      <w:r w:rsidR="000D3909">
        <w:rPr>
          <w:lang w:val="en-GB"/>
        </w:rPr>
        <w:t xml:space="preserve"> of the </w:t>
      </w:r>
      <w:proofErr w:type="spellStart"/>
      <w:r w:rsidR="000D3909">
        <w:rPr>
          <w:lang w:val="en-GB"/>
        </w:rPr>
        <w:t>Powersupply</w:t>
      </w:r>
      <w:proofErr w:type="spellEnd"/>
    </w:p>
    <w:p w:rsidR="000D3909" w:rsidRDefault="000D3909" w:rsidP="000D3909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C0B113B" wp14:editId="333AFA9B">
            <wp:extent cx="7314990" cy="5171775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25160" cy="51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09" w:rsidRDefault="000D3909" w:rsidP="000D3909">
      <w:pPr>
        <w:rPr>
          <w:lang w:val="en-GB"/>
        </w:rPr>
      </w:pPr>
    </w:p>
    <w:p w:rsidR="000D3909" w:rsidRDefault="000D3909" w:rsidP="000D3909">
      <w:pPr>
        <w:rPr>
          <w:lang w:val="en-GB"/>
        </w:rPr>
        <w:sectPr w:rsidR="000D3909" w:rsidSect="00214616">
          <w:pgSz w:w="16838" w:h="11906" w:orient="landscape"/>
          <w:pgMar w:top="1276" w:right="1417" w:bottom="1135" w:left="1134" w:header="708" w:footer="708" w:gutter="0"/>
          <w:pgNumType w:start="0"/>
          <w:cols w:space="708"/>
          <w:titlePg/>
          <w:docGrid w:linePitch="360"/>
        </w:sectPr>
      </w:pPr>
    </w:p>
    <w:p w:rsidR="000D3909" w:rsidRDefault="00481119" w:rsidP="00481119">
      <w:pPr>
        <w:pStyle w:val="berschrift1"/>
        <w:rPr>
          <w:lang w:val="en-GB"/>
        </w:rPr>
      </w:pPr>
      <w:r>
        <w:rPr>
          <w:lang w:val="en-GB"/>
        </w:rPr>
        <w:lastRenderedPageBreak/>
        <w:t>Bill of Materials (BOM)</w:t>
      </w:r>
    </w:p>
    <w:p w:rsidR="00481119" w:rsidRDefault="00481119" w:rsidP="00481119">
      <w:pPr>
        <w:rPr>
          <w:lang w:val="en-GB"/>
        </w:rPr>
      </w:pPr>
      <w:r>
        <w:rPr>
          <w:lang w:val="en-GB"/>
        </w:rPr>
        <w:t>The parts are rather cheap and the source of supply is mostly in china</w:t>
      </w:r>
      <w:r w:rsidR="00217279">
        <w:rPr>
          <w:lang w:val="en-GB"/>
        </w:rPr>
        <w:t xml:space="preserve"> and </w:t>
      </w:r>
      <w:proofErr w:type="spellStart"/>
      <w:r w:rsidR="00217279">
        <w:rPr>
          <w:lang w:val="en-GB"/>
        </w:rPr>
        <w:t>ebay</w:t>
      </w:r>
      <w:proofErr w:type="spellEnd"/>
    </w:p>
    <w:tbl>
      <w:tblPr>
        <w:tblStyle w:val="Gitternetztabelle1hell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7512"/>
        <w:gridCol w:w="1701"/>
      </w:tblGrid>
      <w:tr w:rsidR="00B6716E" w:rsidRPr="00B6716E" w:rsidTr="009C6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6716E" w:rsidRPr="00B6716E" w:rsidRDefault="00B6716E" w:rsidP="00481119">
            <w:pPr>
              <w:jc w:val="center"/>
              <w:rPr>
                <w:b w:val="0"/>
                <w:sz w:val="22"/>
                <w:lang w:val="en-GB"/>
              </w:rPr>
            </w:pPr>
            <w:r w:rsidRPr="00B6716E">
              <w:rPr>
                <w:b w:val="0"/>
                <w:sz w:val="22"/>
                <w:lang w:val="en-GB"/>
              </w:rPr>
              <w:t>Description</w:t>
            </w:r>
          </w:p>
        </w:tc>
        <w:tc>
          <w:tcPr>
            <w:tcW w:w="7512" w:type="dxa"/>
          </w:tcPr>
          <w:p w:rsidR="00B6716E" w:rsidRPr="00B6716E" w:rsidRDefault="00B6716E" w:rsidP="0048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en-GB"/>
              </w:rPr>
            </w:pPr>
          </w:p>
        </w:tc>
        <w:tc>
          <w:tcPr>
            <w:tcW w:w="1701" w:type="dxa"/>
          </w:tcPr>
          <w:p w:rsidR="00B6716E" w:rsidRPr="00B6716E" w:rsidRDefault="00B6716E" w:rsidP="0048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en-GB"/>
              </w:rPr>
            </w:pPr>
            <w:r w:rsidRPr="00B6716E">
              <w:rPr>
                <w:b w:val="0"/>
                <w:sz w:val="22"/>
                <w:lang w:val="en-GB"/>
              </w:rPr>
              <w:t>price</w:t>
            </w:r>
          </w:p>
        </w:tc>
      </w:tr>
      <w:tr w:rsidR="00B6716E" w:rsidRPr="00B6716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6716E" w:rsidRPr="00B6716E" w:rsidRDefault="00B6716E" w:rsidP="00481119">
            <w:pPr>
              <w:rPr>
                <w:b w:val="0"/>
                <w:sz w:val="22"/>
                <w:lang w:val="en-GB"/>
              </w:rPr>
            </w:pPr>
            <w:r w:rsidRPr="00B6716E">
              <w:rPr>
                <w:b w:val="0"/>
                <w:sz w:val="22"/>
                <w:lang w:val="en-GB"/>
              </w:rPr>
              <w:t>DPH5005 Buck-boost converter with USB- and BT-communication</w:t>
            </w:r>
          </w:p>
        </w:tc>
        <w:tc>
          <w:tcPr>
            <w:tcW w:w="7512" w:type="dxa"/>
          </w:tcPr>
          <w:p w:rsidR="00B6716E" w:rsidRPr="00B6716E" w:rsidRDefault="00B6716E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 w:rsidRPr="00B6716E">
              <w:rPr>
                <w:sz w:val="22"/>
                <w:lang w:val="en-GB"/>
              </w:rPr>
              <w:t>https://de.aliexpress.com/item/32840324731.html</w:t>
            </w:r>
          </w:p>
        </w:tc>
        <w:tc>
          <w:tcPr>
            <w:tcW w:w="1701" w:type="dxa"/>
          </w:tcPr>
          <w:p w:rsidR="00B6716E" w:rsidRPr="00B6716E" w:rsidRDefault="00B6716E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 w:rsidRPr="00B6716E">
              <w:rPr>
                <w:sz w:val="22"/>
                <w:lang w:val="en-GB"/>
              </w:rPr>
              <w:t>47€</w:t>
            </w:r>
          </w:p>
        </w:tc>
      </w:tr>
      <w:tr w:rsidR="00B6716E" w:rsidRPr="00A07CB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6716E" w:rsidRPr="00B6716E" w:rsidRDefault="008B3F12" w:rsidP="00481119">
            <w:pPr>
              <w:rPr>
                <w:b w:val="0"/>
                <w:sz w:val="22"/>
                <w:lang w:val="en-GB"/>
              </w:rPr>
            </w:pPr>
            <w:r w:rsidRPr="008B3F12">
              <w:rPr>
                <w:b w:val="0"/>
                <w:sz w:val="22"/>
                <w:lang w:val="en-GB"/>
              </w:rPr>
              <w:t>XL4015 5A DC-DC Step Down</w:t>
            </w:r>
            <w:r>
              <w:rPr>
                <w:b w:val="0"/>
                <w:sz w:val="22"/>
                <w:lang w:val="en-GB"/>
              </w:rPr>
              <w:t xml:space="preserve"> converter</w:t>
            </w:r>
          </w:p>
        </w:tc>
        <w:tc>
          <w:tcPr>
            <w:tcW w:w="7512" w:type="dxa"/>
          </w:tcPr>
          <w:p w:rsidR="00B6716E" w:rsidRDefault="008B3F12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17" w:history="1">
              <w:r w:rsidRPr="006B536E">
                <w:rPr>
                  <w:rStyle w:val="Hyperlink"/>
                  <w:sz w:val="22"/>
                  <w:lang w:val="en-GB"/>
                </w:rPr>
                <w:t>https://www.ebay.de/itm/402597361624</w:t>
              </w:r>
            </w:hyperlink>
            <w:r w:rsidR="00DA4403">
              <w:rPr>
                <w:sz w:val="22"/>
                <w:lang w:val="en-GB"/>
              </w:rPr>
              <w:t xml:space="preserve"> or</w:t>
            </w:r>
          </w:p>
          <w:p w:rsidR="00435FB5" w:rsidRPr="00B6716E" w:rsidRDefault="00435FB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18" w:history="1">
              <w:r w:rsidRPr="006B536E">
                <w:rPr>
                  <w:rStyle w:val="Hyperlink"/>
                  <w:sz w:val="22"/>
                  <w:lang w:val="en-GB"/>
                </w:rPr>
                <w:t>https://www.aliexpress.com/item/32891328430.html</w:t>
              </w:r>
            </w:hyperlink>
          </w:p>
        </w:tc>
        <w:tc>
          <w:tcPr>
            <w:tcW w:w="1701" w:type="dxa"/>
          </w:tcPr>
          <w:p w:rsidR="00B6716E" w:rsidRDefault="00435FB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3,70€</w:t>
            </w:r>
          </w:p>
          <w:p w:rsidR="008B3F12" w:rsidRPr="00B6716E" w:rsidRDefault="008B3F12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2,30€</w:t>
            </w:r>
          </w:p>
        </w:tc>
      </w:tr>
      <w:tr w:rsidR="00B6716E" w:rsidRPr="00A07CB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6716E" w:rsidRPr="00B6716E" w:rsidRDefault="00A103A8" w:rsidP="00481119">
            <w:pPr>
              <w:rPr>
                <w:b w:val="0"/>
                <w:sz w:val="22"/>
                <w:lang w:val="en-GB"/>
              </w:rPr>
            </w:pPr>
            <w:r>
              <w:rPr>
                <w:b w:val="0"/>
                <w:sz w:val="22"/>
                <w:lang w:val="en-GB"/>
              </w:rPr>
              <w:t>270g/93m Filament 1.75mm PLA grey</w:t>
            </w:r>
          </w:p>
        </w:tc>
        <w:tc>
          <w:tcPr>
            <w:tcW w:w="7512" w:type="dxa"/>
          </w:tcPr>
          <w:p w:rsidR="00B6716E" w:rsidRPr="00B6716E" w:rsidRDefault="00B6716E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</w:p>
        </w:tc>
        <w:tc>
          <w:tcPr>
            <w:tcW w:w="1701" w:type="dxa"/>
          </w:tcPr>
          <w:p w:rsidR="00B6716E" w:rsidRPr="00B6716E" w:rsidRDefault="00435FB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~5,00€</w:t>
            </w:r>
          </w:p>
        </w:tc>
      </w:tr>
      <w:tr w:rsidR="00B6716E" w:rsidRPr="00A07CB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6716E" w:rsidRDefault="00A07CBE" w:rsidP="00A07CBE">
            <w:pPr>
              <w:rPr>
                <w:b w:val="0"/>
                <w:sz w:val="22"/>
                <w:lang w:val="en-GB"/>
              </w:rPr>
            </w:pPr>
            <w:proofErr w:type="spellStart"/>
            <w:r>
              <w:rPr>
                <w:b w:val="0"/>
                <w:sz w:val="22"/>
                <w:lang w:val="en-GB"/>
              </w:rPr>
              <w:t>Axicom</w:t>
            </w:r>
            <w:proofErr w:type="spellEnd"/>
            <w:r>
              <w:rPr>
                <w:b w:val="0"/>
                <w:sz w:val="22"/>
                <w:lang w:val="en-GB"/>
              </w:rPr>
              <w:t xml:space="preserve"> </w:t>
            </w:r>
            <w:r w:rsidRPr="00A07CBE">
              <w:rPr>
                <w:b w:val="0"/>
                <w:sz w:val="22"/>
                <w:lang w:val="en-GB"/>
              </w:rPr>
              <w:t>D2N12-960</w:t>
            </w:r>
            <w:r>
              <w:rPr>
                <w:b w:val="0"/>
                <w:sz w:val="22"/>
                <w:lang w:val="en-GB"/>
              </w:rPr>
              <w:t>Relay DPDT (2xUM)</w:t>
            </w:r>
          </w:p>
          <w:p w:rsidR="00A07CBE" w:rsidRPr="00B6716E" w:rsidRDefault="00A07CBE" w:rsidP="00A07CBE">
            <w:pPr>
              <w:rPr>
                <w:b w:val="0"/>
                <w:sz w:val="22"/>
                <w:lang w:val="en-GB"/>
              </w:rPr>
            </w:pPr>
            <w:r>
              <w:rPr>
                <w:b w:val="0"/>
                <w:sz w:val="22"/>
                <w:lang w:val="en-GB"/>
              </w:rPr>
              <w:t>V231005-A5003-A201</w:t>
            </w:r>
          </w:p>
        </w:tc>
        <w:tc>
          <w:tcPr>
            <w:tcW w:w="7512" w:type="dxa"/>
          </w:tcPr>
          <w:p w:rsidR="00697B0A" w:rsidRDefault="00A07CBE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Kessler electronic</w:t>
            </w:r>
          </w:p>
          <w:p w:rsidR="00697B0A" w:rsidRPr="00B6716E" w:rsidRDefault="00697B0A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19" w:history="1">
              <w:r w:rsidRPr="006B536E">
                <w:rPr>
                  <w:rStyle w:val="Hyperlink"/>
                  <w:sz w:val="22"/>
                  <w:lang w:val="en-GB"/>
                </w:rPr>
                <w:t>https://www.ebay.de/itm/111447113032</w:t>
              </w:r>
            </w:hyperlink>
          </w:p>
        </w:tc>
        <w:tc>
          <w:tcPr>
            <w:tcW w:w="1701" w:type="dxa"/>
          </w:tcPr>
          <w:p w:rsidR="00B6716E" w:rsidRPr="00B6716E" w:rsidRDefault="00A07CBE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2,30€</w:t>
            </w:r>
          </w:p>
        </w:tc>
      </w:tr>
      <w:tr w:rsidR="00B6716E" w:rsidRPr="00A07CB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6716E" w:rsidRPr="00B6716E" w:rsidRDefault="00E97A79" w:rsidP="00E97A79">
            <w:pPr>
              <w:rPr>
                <w:b w:val="0"/>
                <w:sz w:val="22"/>
                <w:lang w:val="en-GB"/>
              </w:rPr>
            </w:pPr>
            <w:proofErr w:type="spellStart"/>
            <w:r>
              <w:rPr>
                <w:b w:val="0"/>
                <w:sz w:val="22"/>
                <w:lang w:val="en-GB"/>
              </w:rPr>
              <w:t>BatteryIndicator</w:t>
            </w:r>
            <w:proofErr w:type="spellEnd"/>
            <w:r>
              <w:rPr>
                <w:b w:val="0"/>
                <w:sz w:val="22"/>
                <w:lang w:val="en-GB"/>
              </w:rPr>
              <w:t xml:space="preserve"> </w:t>
            </w:r>
            <w:proofErr w:type="spellStart"/>
            <w:r>
              <w:rPr>
                <w:b w:val="0"/>
                <w:sz w:val="22"/>
                <w:lang w:val="en-GB"/>
              </w:rPr>
              <w:t>LEDdisplay</w:t>
            </w:r>
            <w:proofErr w:type="spellEnd"/>
          </w:p>
        </w:tc>
        <w:tc>
          <w:tcPr>
            <w:tcW w:w="7512" w:type="dxa"/>
          </w:tcPr>
          <w:p w:rsidR="00B6716E" w:rsidRDefault="00E97A79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proofErr w:type="spellStart"/>
            <w:r>
              <w:rPr>
                <w:sz w:val="22"/>
                <w:lang w:val="en-GB"/>
              </w:rPr>
              <w:t>Naltronic</w:t>
            </w:r>
            <w:proofErr w:type="spellEnd"/>
          </w:p>
          <w:p w:rsidR="00E97A79" w:rsidRDefault="00E97A79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0" w:history="1">
              <w:r w:rsidRPr="006B536E">
                <w:rPr>
                  <w:rStyle w:val="Hyperlink"/>
                  <w:sz w:val="22"/>
                  <w:lang w:val="en-GB"/>
                </w:rPr>
                <w:t>https://www.ebay.de/itm/123571387480?var=424142377263</w:t>
              </w:r>
            </w:hyperlink>
            <w:r w:rsidR="00DA4403">
              <w:rPr>
                <w:sz w:val="22"/>
                <w:lang w:val="en-GB"/>
              </w:rPr>
              <w:t xml:space="preserve"> or</w:t>
            </w:r>
          </w:p>
          <w:p w:rsidR="00E97A79" w:rsidRPr="00B6716E" w:rsidRDefault="00AD2877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1" w:history="1">
              <w:r w:rsidRPr="006B536E">
                <w:rPr>
                  <w:rStyle w:val="Hyperlink"/>
                  <w:sz w:val="22"/>
                  <w:lang w:val="en-GB"/>
                </w:rPr>
                <w:t>https://www.aliexpress.com/item/1005002375550407.html</w:t>
              </w:r>
            </w:hyperlink>
          </w:p>
        </w:tc>
        <w:tc>
          <w:tcPr>
            <w:tcW w:w="1701" w:type="dxa"/>
          </w:tcPr>
          <w:p w:rsidR="00AD2877" w:rsidRDefault="00AD2877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</w:p>
          <w:p w:rsidR="00B6716E" w:rsidRDefault="00E97A79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5,80€</w:t>
            </w:r>
          </w:p>
          <w:p w:rsidR="00E97A79" w:rsidRPr="00B6716E" w:rsidRDefault="00E97A79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2,80€</w:t>
            </w:r>
          </w:p>
        </w:tc>
      </w:tr>
      <w:tr w:rsidR="00B6716E" w:rsidRPr="00E97A79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B6716E" w:rsidRPr="00E97A79" w:rsidRDefault="00E97A79" w:rsidP="00481119">
            <w:pPr>
              <w:rPr>
                <w:b w:val="0"/>
                <w:sz w:val="22"/>
                <w:lang w:val="en-GB"/>
              </w:rPr>
            </w:pPr>
            <w:r w:rsidRPr="00E97A79">
              <w:rPr>
                <w:b w:val="0"/>
                <w:sz w:val="22"/>
                <w:lang w:val="en-GB"/>
              </w:rPr>
              <w:t xml:space="preserve">Battery-BMS, </w:t>
            </w:r>
            <w:proofErr w:type="spellStart"/>
            <w:r w:rsidRPr="00E97A79">
              <w:rPr>
                <w:b w:val="0"/>
                <w:sz w:val="22"/>
                <w:lang w:val="en-GB"/>
              </w:rPr>
              <w:t>BalanceBoard</w:t>
            </w:r>
            <w:proofErr w:type="spellEnd"/>
            <w:r w:rsidR="00A66B20">
              <w:rPr>
                <w:b w:val="0"/>
                <w:sz w:val="22"/>
                <w:lang w:val="en-GB"/>
              </w:rPr>
              <w:t>, 6A-8A max</w:t>
            </w:r>
          </w:p>
          <w:p w:rsidR="00E97A79" w:rsidRPr="00E97A79" w:rsidRDefault="00E97A79" w:rsidP="00481119">
            <w:pPr>
              <w:rPr>
                <w:b w:val="0"/>
                <w:sz w:val="22"/>
                <w:lang w:val="en-GB"/>
              </w:rPr>
            </w:pPr>
            <w:proofErr w:type="spellStart"/>
            <w:r w:rsidRPr="00E97A79">
              <w:rPr>
                <w:b w:val="0"/>
                <w:sz w:val="22"/>
                <w:lang w:val="en-GB"/>
              </w:rPr>
              <w:t>M</w:t>
            </w:r>
            <w:r w:rsidRPr="00E97A79">
              <w:rPr>
                <w:b w:val="0"/>
                <w:sz w:val="22"/>
                <w:lang w:val="en-GB"/>
              </w:rPr>
              <w:t>esacomponents</w:t>
            </w:r>
            <w:proofErr w:type="spellEnd"/>
          </w:p>
        </w:tc>
        <w:tc>
          <w:tcPr>
            <w:tcW w:w="7512" w:type="dxa"/>
          </w:tcPr>
          <w:p w:rsidR="00E97A79" w:rsidRDefault="00A66B20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2" w:history="1">
              <w:r w:rsidRPr="006B536E">
                <w:rPr>
                  <w:rStyle w:val="Hyperlink"/>
                  <w:sz w:val="22"/>
                  <w:lang w:val="en-GB"/>
                </w:rPr>
                <w:t>https://www.ebay.de/itm/254159873534?var=553510124474</w:t>
              </w:r>
            </w:hyperlink>
            <w:r w:rsidR="00DA4403">
              <w:rPr>
                <w:sz w:val="22"/>
                <w:lang w:val="en-GB"/>
              </w:rPr>
              <w:t xml:space="preserve"> or</w:t>
            </w:r>
          </w:p>
          <w:p w:rsidR="00A66B20" w:rsidRPr="00E97A79" w:rsidRDefault="00DA4403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3" w:history="1">
              <w:r w:rsidRPr="006B536E">
                <w:rPr>
                  <w:rStyle w:val="Hyperlink"/>
                  <w:sz w:val="22"/>
                  <w:lang w:val="en-GB"/>
                </w:rPr>
                <w:t>https://www.aliexpress.com/item/4000385806747.html</w:t>
              </w:r>
            </w:hyperlink>
            <w:r>
              <w:rPr>
                <w:sz w:val="22"/>
                <w:lang w:val="en-GB"/>
              </w:rPr>
              <w:t xml:space="preserve"> </w:t>
            </w:r>
          </w:p>
        </w:tc>
        <w:tc>
          <w:tcPr>
            <w:tcW w:w="1701" w:type="dxa"/>
          </w:tcPr>
          <w:p w:rsidR="00B6716E" w:rsidRDefault="00E97A79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 w:rsidRPr="00E97A79">
              <w:rPr>
                <w:sz w:val="22"/>
                <w:lang w:val="en-GB"/>
              </w:rPr>
              <w:t>9,90€</w:t>
            </w:r>
          </w:p>
          <w:p w:rsidR="00A66B20" w:rsidRPr="00E97A79" w:rsidRDefault="00A66B20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2,30€</w:t>
            </w:r>
          </w:p>
        </w:tc>
      </w:tr>
      <w:tr w:rsidR="00E97A79" w:rsidRPr="00A07CB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E97A79" w:rsidRDefault="00A66B20" w:rsidP="00A66B20">
            <w:pPr>
              <w:rPr>
                <w:b w:val="0"/>
                <w:sz w:val="22"/>
                <w:lang w:val="en-GB"/>
              </w:rPr>
            </w:pPr>
            <w:r>
              <w:rPr>
                <w:b w:val="0"/>
                <w:sz w:val="22"/>
                <w:lang w:val="en-GB"/>
              </w:rPr>
              <w:t xml:space="preserve">Switch </w:t>
            </w:r>
            <w:r w:rsidR="00C22FD5">
              <w:rPr>
                <w:b w:val="0"/>
                <w:sz w:val="22"/>
                <w:lang w:val="en-GB"/>
              </w:rPr>
              <w:t>On-off-on</w:t>
            </w:r>
          </w:p>
          <w:p w:rsidR="00A66B20" w:rsidRDefault="00A66B20" w:rsidP="00C22FD5">
            <w:pPr>
              <w:rPr>
                <w:b w:val="0"/>
                <w:sz w:val="22"/>
                <w:lang w:val="en-GB"/>
              </w:rPr>
            </w:pPr>
            <w:proofErr w:type="spellStart"/>
            <w:r>
              <w:rPr>
                <w:b w:val="0"/>
                <w:sz w:val="22"/>
                <w:lang w:val="en-GB"/>
              </w:rPr>
              <w:t>Wippschalter</w:t>
            </w:r>
            <w:proofErr w:type="spellEnd"/>
            <w:r>
              <w:rPr>
                <w:b w:val="0"/>
                <w:sz w:val="22"/>
                <w:lang w:val="en-GB"/>
              </w:rPr>
              <w:t xml:space="preserve"> </w:t>
            </w:r>
            <w:proofErr w:type="spellStart"/>
            <w:r w:rsidR="00C22FD5">
              <w:rPr>
                <w:b w:val="0"/>
                <w:sz w:val="22"/>
                <w:lang w:val="en-GB"/>
              </w:rPr>
              <w:t>Ein-Aus-Ein</w:t>
            </w:r>
            <w:proofErr w:type="spellEnd"/>
          </w:p>
        </w:tc>
        <w:tc>
          <w:tcPr>
            <w:tcW w:w="7512" w:type="dxa"/>
          </w:tcPr>
          <w:p w:rsidR="00E97A79" w:rsidRDefault="00C22FD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4" w:history="1">
              <w:r w:rsidRPr="006B536E">
                <w:rPr>
                  <w:rStyle w:val="Hyperlink"/>
                  <w:sz w:val="22"/>
                  <w:lang w:val="en-GB"/>
                </w:rPr>
                <w:t>https://www.aliexpress.com/item/32967528231.html</w:t>
              </w:r>
            </w:hyperlink>
            <w:r w:rsidR="00DA4403">
              <w:rPr>
                <w:sz w:val="22"/>
                <w:lang w:val="en-GB"/>
              </w:rPr>
              <w:t xml:space="preserve"> or</w:t>
            </w:r>
          </w:p>
          <w:p w:rsidR="00697B0A" w:rsidRDefault="00697B0A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5" w:history="1">
              <w:r w:rsidRPr="006B536E">
                <w:rPr>
                  <w:rStyle w:val="Hyperlink"/>
                  <w:sz w:val="22"/>
                  <w:lang w:val="en-GB"/>
                </w:rPr>
                <w:t>https://www.ebay.de/itm/264813617899</w:t>
              </w:r>
            </w:hyperlink>
          </w:p>
        </w:tc>
        <w:tc>
          <w:tcPr>
            <w:tcW w:w="1701" w:type="dxa"/>
          </w:tcPr>
          <w:p w:rsidR="00E97A79" w:rsidRDefault="00C22FD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2,20€</w:t>
            </w:r>
          </w:p>
          <w:p w:rsidR="00C22FD5" w:rsidRDefault="00C22FD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6,00€</w:t>
            </w:r>
          </w:p>
        </w:tc>
      </w:tr>
      <w:tr w:rsidR="00C22FD5" w:rsidRPr="00A07CB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697B0A" w:rsidRDefault="00697B0A" w:rsidP="00A66B20">
            <w:pPr>
              <w:rPr>
                <w:b w:val="0"/>
                <w:sz w:val="22"/>
                <w:lang w:val="en-GB"/>
              </w:rPr>
            </w:pPr>
            <w:proofErr w:type="spellStart"/>
            <w:r>
              <w:rPr>
                <w:b w:val="0"/>
                <w:sz w:val="22"/>
                <w:lang w:val="en-GB"/>
              </w:rPr>
              <w:t>Submini</w:t>
            </w:r>
            <w:proofErr w:type="spellEnd"/>
            <w:r>
              <w:rPr>
                <w:b w:val="0"/>
                <w:sz w:val="22"/>
                <w:lang w:val="en-GB"/>
              </w:rPr>
              <w:t xml:space="preserve"> slide switch DPDT</w:t>
            </w:r>
          </w:p>
          <w:p w:rsidR="00C22FD5" w:rsidRDefault="00C22FD5" w:rsidP="00A66B20">
            <w:pPr>
              <w:rPr>
                <w:b w:val="0"/>
                <w:sz w:val="22"/>
                <w:lang w:val="en-GB"/>
              </w:rPr>
            </w:pPr>
            <w:proofErr w:type="spellStart"/>
            <w:r>
              <w:rPr>
                <w:b w:val="0"/>
                <w:sz w:val="22"/>
                <w:lang w:val="en-GB"/>
              </w:rPr>
              <w:t>Submini-Schiebeschalter</w:t>
            </w:r>
            <w:proofErr w:type="spellEnd"/>
            <w:r w:rsidR="00697B0A">
              <w:rPr>
                <w:b w:val="0"/>
                <w:sz w:val="22"/>
                <w:lang w:val="en-GB"/>
              </w:rPr>
              <w:t xml:space="preserve"> 2xUM</w:t>
            </w:r>
          </w:p>
        </w:tc>
        <w:tc>
          <w:tcPr>
            <w:tcW w:w="7512" w:type="dxa"/>
          </w:tcPr>
          <w:p w:rsidR="00C22FD5" w:rsidRDefault="00C22FD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Kessler electronic</w:t>
            </w:r>
          </w:p>
          <w:p w:rsidR="00697B0A" w:rsidRDefault="00697B0A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6" w:history="1">
              <w:r w:rsidRPr="006B536E">
                <w:rPr>
                  <w:rStyle w:val="Hyperlink"/>
                  <w:sz w:val="22"/>
                  <w:lang w:val="en-GB"/>
                </w:rPr>
                <w:t>https://www.ebay.de/itm/311859237255</w:t>
              </w:r>
            </w:hyperlink>
          </w:p>
        </w:tc>
        <w:tc>
          <w:tcPr>
            <w:tcW w:w="1701" w:type="dxa"/>
          </w:tcPr>
          <w:p w:rsidR="00C22FD5" w:rsidRDefault="00697B0A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1,00€</w:t>
            </w:r>
          </w:p>
        </w:tc>
      </w:tr>
      <w:tr w:rsidR="00697B0A" w:rsidRPr="00A07CB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697B0A" w:rsidRPr="008B3F12" w:rsidRDefault="00697B0A" w:rsidP="00A66B20">
            <w:pPr>
              <w:rPr>
                <w:b w:val="0"/>
                <w:sz w:val="22"/>
                <w:lang w:val="en-GB"/>
              </w:rPr>
            </w:pPr>
            <w:proofErr w:type="spellStart"/>
            <w:r>
              <w:rPr>
                <w:b w:val="0"/>
                <w:sz w:val="22"/>
                <w:lang w:val="en-GB"/>
              </w:rPr>
              <w:t>Powerplug</w:t>
            </w:r>
            <w:proofErr w:type="spellEnd"/>
            <w:r>
              <w:rPr>
                <w:b w:val="0"/>
                <w:sz w:val="22"/>
                <w:lang w:val="en-GB"/>
              </w:rPr>
              <w:t xml:space="preserve"> </w:t>
            </w:r>
            <w:r w:rsidR="008B3F12">
              <w:rPr>
                <w:b w:val="0"/>
                <w:sz w:val="22"/>
                <w:lang w:val="en-GB"/>
              </w:rPr>
              <w:t xml:space="preserve">High-Amp </w:t>
            </w:r>
            <w:proofErr w:type="spellStart"/>
            <w:r w:rsidR="008B3F12">
              <w:rPr>
                <w:b w:val="0"/>
                <w:sz w:val="22"/>
                <w:lang w:val="en-GB"/>
              </w:rPr>
              <w:t>Switchcraft</w:t>
            </w:r>
            <w:proofErr w:type="spellEnd"/>
            <w:r w:rsidR="008B3F12">
              <w:rPr>
                <w:b w:val="0"/>
                <w:sz w:val="22"/>
                <w:lang w:val="en-GB"/>
              </w:rPr>
              <w:t xml:space="preserve"> </w:t>
            </w:r>
            <w:r w:rsidR="008B3F12" w:rsidRPr="008B3F12">
              <w:rPr>
                <w:b w:val="0"/>
                <w:lang w:val="en-GB"/>
              </w:rPr>
              <w:t>SC1943-ND</w:t>
            </w:r>
          </w:p>
          <w:p w:rsidR="00697B0A" w:rsidRDefault="00697B0A" w:rsidP="00A66B20">
            <w:pPr>
              <w:rPr>
                <w:b w:val="0"/>
                <w:sz w:val="22"/>
                <w:lang w:val="en-GB"/>
              </w:rPr>
            </w:pPr>
          </w:p>
        </w:tc>
        <w:tc>
          <w:tcPr>
            <w:tcW w:w="7512" w:type="dxa"/>
          </w:tcPr>
          <w:p w:rsidR="00697B0A" w:rsidRDefault="00697B0A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proofErr w:type="spellStart"/>
            <w:r>
              <w:rPr>
                <w:sz w:val="22"/>
                <w:lang w:val="en-GB"/>
              </w:rPr>
              <w:t>Digikey</w:t>
            </w:r>
            <w:proofErr w:type="spellEnd"/>
          </w:p>
          <w:p w:rsidR="00697B0A" w:rsidRDefault="008B3F12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7" w:history="1">
              <w:r w:rsidRPr="006B536E">
                <w:rPr>
                  <w:rStyle w:val="Hyperlink"/>
                  <w:sz w:val="22"/>
                  <w:lang w:val="en-GB"/>
                </w:rPr>
                <w:t>https://www.digikey.com/en/products/detail/switchcraft-inc/S1017/3909312</w:t>
              </w:r>
            </w:hyperlink>
          </w:p>
        </w:tc>
        <w:tc>
          <w:tcPr>
            <w:tcW w:w="1701" w:type="dxa"/>
          </w:tcPr>
          <w:p w:rsidR="00697B0A" w:rsidRDefault="008B3F12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7,00€</w:t>
            </w:r>
          </w:p>
        </w:tc>
      </w:tr>
      <w:tr w:rsidR="00435FB5" w:rsidRPr="00A07CB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435FB5" w:rsidRPr="00435FB5" w:rsidRDefault="00435FB5" w:rsidP="00A66B20">
            <w:pPr>
              <w:rPr>
                <w:b w:val="0"/>
                <w:sz w:val="22"/>
              </w:rPr>
            </w:pPr>
            <w:proofErr w:type="spellStart"/>
            <w:r w:rsidRPr="00435FB5">
              <w:rPr>
                <w:b w:val="0"/>
                <w:sz w:val="22"/>
              </w:rPr>
              <w:t>Threated</w:t>
            </w:r>
            <w:proofErr w:type="spellEnd"/>
            <w:r w:rsidRPr="00435FB5">
              <w:rPr>
                <w:b w:val="0"/>
                <w:sz w:val="22"/>
              </w:rPr>
              <w:t xml:space="preserve"> </w:t>
            </w:r>
            <w:proofErr w:type="spellStart"/>
            <w:r w:rsidRPr="00435FB5">
              <w:rPr>
                <w:b w:val="0"/>
                <w:sz w:val="22"/>
              </w:rPr>
              <w:t>inserts</w:t>
            </w:r>
            <w:proofErr w:type="spellEnd"/>
            <w:r w:rsidRPr="00435FB5">
              <w:rPr>
                <w:b w:val="0"/>
                <w:sz w:val="22"/>
              </w:rPr>
              <w:t xml:space="preserve"> M3x6g</w:t>
            </w:r>
          </w:p>
          <w:p w:rsidR="00435FB5" w:rsidRPr="00435FB5" w:rsidRDefault="00435FB5" w:rsidP="00A66B20">
            <w:pPr>
              <w:rPr>
                <w:b w:val="0"/>
                <w:sz w:val="22"/>
              </w:rPr>
            </w:pPr>
            <w:r w:rsidRPr="00435FB5">
              <w:rPr>
                <w:b w:val="0"/>
                <w:sz w:val="22"/>
              </w:rPr>
              <w:t>Gewindeeinsätze M3x6g (gegenläufig</w:t>
            </w:r>
            <w:r>
              <w:rPr>
                <w:b w:val="0"/>
                <w:sz w:val="22"/>
              </w:rPr>
              <w:t>)</w:t>
            </w:r>
          </w:p>
        </w:tc>
        <w:tc>
          <w:tcPr>
            <w:tcW w:w="7512" w:type="dxa"/>
          </w:tcPr>
          <w:p w:rsidR="00435FB5" w:rsidRDefault="00435FB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proofErr w:type="spellStart"/>
            <w:r>
              <w:rPr>
                <w:sz w:val="22"/>
                <w:lang w:val="en-GB"/>
              </w:rPr>
              <w:t>Msr-coptertools</w:t>
            </w:r>
            <w:proofErr w:type="spellEnd"/>
          </w:p>
          <w:p w:rsidR="00435FB5" w:rsidRDefault="00DA4403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8" w:history="1">
              <w:r w:rsidRPr="006B536E">
                <w:rPr>
                  <w:rStyle w:val="Hyperlink"/>
                  <w:sz w:val="22"/>
                  <w:lang w:val="en-GB"/>
                </w:rPr>
                <w:t>https://www.ebay.de/itm/173779404364</w:t>
              </w:r>
            </w:hyperlink>
            <w:r>
              <w:rPr>
                <w:sz w:val="22"/>
                <w:lang w:val="en-GB"/>
              </w:rPr>
              <w:t xml:space="preserve"> </w:t>
            </w:r>
          </w:p>
        </w:tc>
        <w:tc>
          <w:tcPr>
            <w:tcW w:w="1701" w:type="dxa"/>
          </w:tcPr>
          <w:p w:rsidR="00435FB5" w:rsidRDefault="00435FB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6,00€</w:t>
            </w:r>
          </w:p>
        </w:tc>
      </w:tr>
      <w:tr w:rsidR="00435FB5" w:rsidRPr="00A07CBE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AD2877" w:rsidRPr="00AD2877" w:rsidRDefault="00AD2877" w:rsidP="00A66B20">
            <w:pPr>
              <w:rPr>
                <w:b w:val="0"/>
                <w:sz w:val="22"/>
              </w:rPr>
            </w:pPr>
            <w:proofErr w:type="spellStart"/>
            <w:r w:rsidRPr="00AD2877">
              <w:rPr>
                <w:b w:val="0"/>
                <w:sz w:val="22"/>
              </w:rPr>
              <w:t>Fuse</w:t>
            </w:r>
            <w:proofErr w:type="spellEnd"/>
            <w:r w:rsidRPr="00AD2877">
              <w:rPr>
                <w:b w:val="0"/>
                <w:sz w:val="22"/>
              </w:rPr>
              <w:t>-Holder</w:t>
            </w:r>
          </w:p>
          <w:p w:rsidR="00435FB5" w:rsidRPr="00AD2877" w:rsidRDefault="00435FB5" w:rsidP="00AD2877">
            <w:pPr>
              <w:rPr>
                <w:b w:val="0"/>
                <w:sz w:val="22"/>
              </w:rPr>
            </w:pPr>
            <w:r w:rsidRPr="00AD2877">
              <w:rPr>
                <w:b w:val="0"/>
                <w:sz w:val="22"/>
              </w:rPr>
              <w:t>Sicherungshalter Snapin</w:t>
            </w:r>
            <w:r w:rsidR="00AD2877" w:rsidRPr="00AD2877">
              <w:rPr>
                <w:b w:val="0"/>
                <w:sz w:val="22"/>
              </w:rPr>
              <w:t xml:space="preserve"> </w:t>
            </w:r>
            <w:r w:rsidRPr="00AD2877">
              <w:rPr>
                <w:b w:val="0"/>
                <w:sz w:val="22"/>
              </w:rPr>
              <w:t>SH8</w:t>
            </w:r>
          </w:p>
        </w:tc>
        <w:tc>
          <w:tcPr>
            <w:tcW w:w="7512" w:type="dxa"/>
          </w:tcPr>
          <w:p w:rsidR="00435FB5" w:rsidRDefault="00435FB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proofErr w:type="spellStart"/>
            <w:r>
              <w:rPr>
                <w:sz w:val="22"/>
                <w:lang w:val="en-GB"/>
              </w:rPr>
              <w:t>Centralsystems-isp</w:t>
            </w:r>
            <w:proofErr w:type="spellEnd"/>
          </w:p>
          <w:p w:rsidR="00435FB5" w:rsidRDefault="00435FB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29" w:history="1">
              <w:r w:rsidRPr="006B536E">
                <w:rPr>
                  <w:rStyle w:val="Hyperlink"/>
                  <w:sz w:val="22"/>
                  <w:lang w:val="en-GB"/>
                </w:rPr>
                <w:t>https://www.ebay.de/itm/284368894849</w:t>
              </w:r>
            </w:hyperlink>
            <w:r>
              <w:rPr>
                <w:sz w:val="22"/>
                <w:lang w:val="en-GB"/>
              </w:rPr>
              <w:t xml:space="preserve"> </w:t>
            </w:r>
          </w:p>
        </w:tc>
        <w:tc>
          <w:tcPr>
            <w:tcW w:w="1701" w:type="dxa"/>
          </w:tcPr>
          <w:p w:rsidR="00435FB5" w:rsidRDefault="00435FB5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3,55€</w:t>
            </w:r>
          </w:p>
        </w:tc>
      </w:tr>
      <w:tr w:rsidR="00AD2877" w:rsidRPr="00AD2877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AD2877" w:rsidRPr="00AD2877" w:rsidRDefault="00AD2877" w:rsidP="00A66B20">
            <w:pPr>
              <w:rPr>
                <w:b w:val="0"/>
                <w:sz w:val="22"/>
                <w:lang w:val="en-GB"/>
              </w:rPr>
            </w:pPr>
            <w:r w:rsidRPr="00AD2877">
              <w:rPr>
                <w:b w:val="0"/>
                <w:sz w:val="22"/>
                <w:lang w:val="en-GB"/>
              </w:rPr>
              <w:t xml:space="preserve">Fuse-Holder </w:t>
            </w:r>
            <w:proofErr w:type="spellStart"/>
            <w:r w:rsidRPr="00AD2877">
              <w:rPr>
                <w:b w:val="0"/>
                <w:sz w:val="22"/>
                <w:lang w:val="en-GB"/>
              </w:rPr>
              <w:t>incl</w:t>
            </w:r>
            <w:proofErr w:type="spellEnd"/>
            <w:r w:rsidRPr="00AD2877">
              <w:rPr>
                <w:b w:val="0"/>
                <w:sz w:val="22"/>
                <w:lang w:val="en-GB"/>
              </w:rPr>
              <w:t xml:space="preserve"> Si. </w:t>
            </w:r>
            <w:r>
              <w:rPr>
                <w:b w:val="0"/>
                <w:sz w:val="22"/>
                <w:lang w:val="en-GB"/>
              </w:rPr>
              <w:t xml:space="preserve">5A , </w:t>
            </w:r>
            <w:r w:rsidRPr="00AD2877">
              <w:rPr>
                <w:b w:val="0"/>
                <w:sz w:val="22"/>
                <w:lang w:val="en-GB"/>
              </w:rPr>
              <w:t>5x20mm, 12mm</w:t>
            </w:r>
            <w:r w:rsidR="009C52C1">
              <w:rPr>
                <w:rFonts w:cs="Arial"/>
                <w:b w:val="0"/>
                <w:sz w:val="22"/>
                <w:lang w:val="en-GB"/>
              </w:rPr>
              <w:t>°</w:t>
            </w:r>
          </w:p>
        </w:tc>
        <w:tc>
          <w:tcPr>
            <w:tcW w:w="7512" w:type="dxa"/>
          </w:tcPr>
          <w:p w:rsidR="00AD2877" w:rsidRPr="00AD2877" w:rsidRDefault="00AD2877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hyperlink r:id="rId30" w:history="1">
              <w:r w:rsidRPr="00AD2877">
                <w:rPr>
                  <w:rStyle w:val="Hyperlink"/>
                  <w:sz w:val="22"/>
                  <w:lang w:val="en-GB"/>
                </w:rPr>
                <w:t>https://www.ebay.de/itm/173575874739</w:t>
              </w:r>
            </w:hyperlink>
          </w:p>
        </w:tc>
        <w:tc>
          <w:tcPr>
            <w:tcW w:w="1701" w:type="dxa"/>
          </w:tcPr>
          <w:p w:rsidR="00AD2877" w:rsidRPr="00AD2877" w:rsidRDefault="00AD2877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3,50€</w:t>
            </w:r>
          </w:p>
        </w:tc>
      </w:tr>
      <w:tr w:rsidR="008646B6" w:rsidRPr="00AD2877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8646B6" w:rsidRPr="00AD2877" w:rsidRDefault="008646B6" w:rsidP="00A66B20">
            <w:pPr>
              <w:rPr>
                <w:b w:val="0"/>
                <w:sz w:val="22"/>
                <w:lang w:val="en-GB"/>
              </w:rPr>
            </w:pPr>
            <w:proofErr w:type="spellStart"/>
            <w:r>
              <w:rPr>
                <w:b w:val="0"/>
                <w:sz w:val="22"/>
                <w:lang w:val="en-GB"/>
              </w:rPr>
              <w:t>Schottky</w:t>
            </w:r>
            <w:proofErr w:type="spellEnd"/>
            <w:r>
              <w:rPr>
                <w:b w:val="0"/>
                <w:sz w:val="22"/>
                <w:lang w:val="en-GB"/>
              </w:rPr>
              <w:t>-Diode 1N5822</w:t>
            </w:r>
          </w:p>
        </w:tc>
        <w:tc>
          <w:tcPr>
            <w:tcW w:w="7512" w:type="dxa"/>
          </w:tcPr>
          <w:p w:rsidR="008646B6" w:rsidRPr="008646B6" w:rsidRDefault="008646B6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31" w:history="1">
              <w:r w:rsidRPr="006B536E">
                <w:rPr>
                  <w:rStyle w:val="Hyperlink"/>
                  <w:sz w:val="22"/>
                  <w:lang w:val="en-GB"/>
                </w:rPr>
                <w:t>https://www.ebay.de/itm/254069873397</w:t>
              </w:r>
            </w:hyperlink>
            <w:r>
              <w:rPr>
                <w:sz w:val="22"/>
                <w:lang w:val="en-GB"/>
              </w:rPr>
              <w:t xml:space="preserve"> </w:t>
            </w:r>
          </w:p>
        </w:tc>
        <w:tc>
          <w:tcPr>
            <w:tcW w:w="1701" w:type="dxa"/>
          </w:tcPr>
          <w:p w:rsidR="008646B6" w:rsidRDefault="008646B6" w:rsidP="0086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3,00€</w:t>
            </w:r>
          </w:p>
        </w:tc>
      </w:tr>
      <w:tr w:rsidR="008646B6" w:rsidRPr="00AD2877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8646B6" w:rsidRDefault="008646B6" w:rsidP="00A66B20">
            <w:pPr>
              <w:rPr>
                <w:b w:val="0"/>
                <w:sz w:val="22"/>
                <w:lang w:val="en-GB"/>
              </w:rPr>
            </w:pPr>
            <w:proofErr w:type="spellStart"/>
            <w:r>
              <w:rPr>
                <w:b w:val="0"/>
                <w:sz w:val="22"/>
                <w:lang w:val="en-GB"/>
              </w:rPr>
              <w:t>Kfz-Flachsicherungen</w:t>
            </w:r>
            <w:proofErr w:type="spellEnd"/>
            <w:r>
              <w:rPr>
                <w:b w:val="0"/>
                <w:sz w:val="22"/>
                <w:lang w:val="en-GB"/>
              </w:rPr>
              <w:t xml:space="preserve"> 10A</w:t>
            </w:r>
          </w:p>
        </w:tc>
        <w:tc>
          <w:tcPr>
            <w:tcW w:w="7512" w:type="dxa"/>
          </w:tcPr>
          <w:p w:rsidR="008646B6" w:rsidRDefault="008646B6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32" w:history="1">
              <w:r w:rsidRPr="006B536E">
                <w:rPr>
                  <w:rStyle w:val="Hyperlink"/>
                  <w:sz w:val="22"/>
                  <w:lang w:val="en-GB"/>
                </w:rPr>
                <w:t>https://www.ebay.de/itm/233933295008</w:t>
              </w:r>
            </w:hyperlink>
            <w:r>
              <w:rPr>
                <w:sz w:val="22"/>
                <w:lang w:val="en-GB"/>
              </w:rPr>
              <w:t xml:space="preserve"> </w:t>
            </w:r>
          </w:p>
        </w:tc>
        <w:tc>
          <w:tcPr>
            <w:tcW w:w="1701" w:type="dxa"/>
          </w:tcPr>
          <w:p w:rsidR="008646B6" w:rsidRDefault="008646B6" w:rsidP="0086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2,50€</w:t>
            </w:r>
          </w:p>
        </w:tc>
      </w:tr>
      <w:tr w:rsidR="008646B6" w:rsidRPr="00AD2877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8646B6" w:rsidRDefault="000C7A62" w:rsidP="008646B6">
            <w:pPr>
              <w:rPr>
                <w:b w:val="0"/>
                <w:sz w:val="22"/>
                <w:lang w:val="en-GB"/>
              </w:rPr>
            </w:pPr>
            <w:r>
              <w:rPr>
                <w:b w:val="0"/>
                <w:sz w:val="22"/>
                <w:lang w:val="en-GB"/>
              </w:rPr>
              <w:t xml:space="preserve">Laptop </w:t>
            </w:r>
            <w:r w:rsidR="008646B6">
              <w:rPr>
                <w:b w:val="0"/>
                <w:sz w:val="22"/>
                <w:lang w:val="en-GB"/>
              </w:rPr>
              <w:t>AC-Adapter 12V-20V / 4.5A (19V-20V)</w:t>
            </w:r>
          </w:p>
        </w:tc>
        <w:tc>
          <w:tcPr>
            <w:tcW w:w="7512" w:type="dxa"/>
          </w:tcPr>
          <w:p w:rsidR="000C7A62" w:rsidRDefault="000C7A62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proofErr w:type="spellStart"/>
            <w:r>
              <w:rPr>
                <w:sz w:val="22"/>
                <w:lang w:val="en-GB"/>
              </w:rPr>
              <w:t>flystorefly</w:t>
            </w:r>
            <w:proofErr w:type="spellEnd"/>
          </w:p>
          <w:p w:rsidR="008646B6" w:rsidRPr="008646B6" w:rsidRDefault="000C7A62" w:rsidP="004811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hyperlink r:id="rId33" w:history="1">
              <w:r w:rsidRPr="006B536E">
                <w:rPr>
                  <w:rStyle w:val="Hyperlink"/>
                  <w:sz w:val="22"/>
                  <w:lang w:val="en-GB"/>
                </w:rPr>
                <w:t>https://www.ebay.de/itm/402696857628</w:t>
              </w:r>
            </w:hyperlink>
            <w:r>
              <w:rPr>
                <w:sz w:val="22"/>
                <w:lang w:val="en-GB"/>
              </w:rPr>
              <w:t xml:space="preserve"> </w:t>
            </w:r>
          </w:p>
        </w:tc>
        <w:tc>
          <w:tcPr>
            <w:tcW w:w="1701" w:type="dxa"/>
          </w:tcPr>
          <w:p w:rsidR="008646B6" w:rsidRDefault="000C7A62" w:rsidP="00864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18,20€</w:t>
            </w:r>
          </w:p>
        </w:tc>
      </w:tr>
      <w:tr w:rsidR="000C7A62" w:rsidRPr="00AD2877" w:rsidTr="009C69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:rsidR="000C7A62" w:rsidRDefault="000C7A62" w:rsidP="008646B6">
            <w:pPr>
              <w:rPr>
                <w:b w:val="0"/>
                <w:sz w:val="22"/>
                <w:lang w:val="en-GB"/>
              </w:rPr>
            </w:pPr>
          </w:p>
        </w:tc>
        <w:tc>
          <w:tcPr>
            <w:tcW w:w="7512" w:type="dxa"/>
          </w:tcPr>
          <w:p w:rsidR="000C7A62" w:rsidRDefault="000C7A62" w:rsidP="000C7A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 xml:space="preserve">Amount, </w:t>
            </w:r>
            <w:proofErr w:type="spellStart"/>
            <w:r>
              <w:rPr>
                <w:sz w:val="22"/>
                <w:lang w:val="en-GB"/>
              </w:rPr>
              <w:t>Summe</w:t>
            </w:r>
            <w:proofErr w:type="spellEnd"/>
          </w:p>
        </w:tc>
        <w:tc>
          <w:tcPr>
            <w:tcW w:w="1701" w:type="dxa"/>
          </w:tcPr>
          <w:p w:rsidR="000C7A62" w:rsidRDefault="000C7A62" w:rsidP="009C69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109</w:t>
            </w:r>
            <w:r w:rsidR="009C6902">
              <w:rPr>
                <w:sz w:val="22"/>
                <w:lang w:val="en-GB"/>
              </w:rPr>
              <w:t xml:space="preserve">€ </w:t>
            </w:r>
            <w:r>
              <w:rPr>
                <w:sz w:val="22"/>
                <w:lang w:val="en-GB"/>
              </w:rPr>
              <w:t>-12</w:t>
            </w:r>
            <w:r w:rsidR="009C6902">
              <w:rPr>
                <w:sz w:val="22"/>
                <w:lang w:val="en-GB"/>
              </w:rPr>
              <w:t>5</w:t>
            </w:r>
            <w:r>
              <w:rPr>
                <w:sz w:val="22"/>
                <w:lang w:val="en-GB"/>
              </w:rPr>
              <w:t>€</w:t>
            </w:r>
          </w:p>
        </w:tc>
      </w:tr>
    </w:tbl>
    <w:p w:rsidR="0053689C" w:rsidRDefault="0053689C" w:rsidP="00481119">
      <w:pPr>
        <w:rPr>
          <w:lang w:val="en-GB"/>
        </w:rPr>
        <w:sectPr w:rsidR="0053689C" w:rsidSect="00A07CBE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:rsidR="00481119" w:rsidRDefault="0053689C" w:rsidP="00481119">
      <w:pPr>
        <w:rPr>
          <w:lang w:val="en-GB"/>
        </w:rPr>
      </w:pPr>
      <w:proofErr w:type="spellStart"/>
      <w:r>
        <w:rPr>
          <w:lang w:val="en-GB"/>
        </w:rPr>
        <w:lastRenderedPageBreak/>
        <w:t>Hh</w:t>
      </w:r>
      <w:bookmarkStart w:id="8" w:name="_GoBack"/>
      <w:bookmarkEnd w:id="8"/>
      <w:proofErr w:type="spellEnd"/>
    </w:p>
    <w:p w:rsidR="0053689C" w:rsidRPr="00AD2877" w:rsidRDefault="0053689C" w:rsidP="00481119">
      <w:pPr>
        <w:rPr>
          <w:lang w:val="en-GB"/>
        </w:rPr>
      </w:pPr>
    </w:p>
    <w:sectPr w:rsidR="0053689C" w:rsidRPr="00AD2877" w:rsidSect="0053689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6880" w:rsidRDefault="00C06880" w:rsidP="00CB5D83">
      <w:pPr>
        <w:spacing w:line="240" w:lineRule="auto"/>
      </w:pPr>
      <w:r>
        <w:separator/>
      </w:r>
    </w:p>
  </w:endnote>
  <w:endnote w:type="continuationSeparator" w:id="0">
    <w:p w:rsidR="00C06880" w:rsidRDefault="00C06880" w:rsidP="00CB5D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Default="008A604E" w:rsidP="0036150A">
    <w:pPr>
      <w:pStyle w:val="Fuzeile"/>
      <w:jc w:val="center"/>
    </w:pPr>
    <w:r>
      <w:fldChar w:fldCharType="begin"/>
    </w:r>
    <w:r>
      <w:instrText>PAGE   \* MERGEFORMAT</w:instrText>
    </w:r>
    <w:r>
      <w:fldChar w:fldCharType="separate"/>
    </w:r>
    <w:r w:rsidR="009C52C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6880" w:rsidRDefault="00C06880" w:rsidP="00CB5D83">
      <w:pPr>
        <w:spacing w:line="240" w:lineRule="auto"/>
      </w:pPr>
      <w:r>
        <w:separator/>
      </w:r>
    </w:p>
  </w:footnote>
  <w:footnote w:type="continuationSeparator" w:id="0">
    <w:p w:rsidR="00C06880" w:rsidRDefault="00C06880" w:rsidP="00CB5D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Default="00C06880" w:rsidP="000612F6">
    <w:pPr>
      <w:pStyle w:val="Kopfzeilerechts"/>
    </w:pPr>
    <w:r>
      <w:fldChar w:fldCharType="begin"/>
    </w:r>
    <w:r>
      <w:instrText xml:space="preserve"> STYLEREF  "Überschrift 2"  \* MERGEFORMAT </w:instrText>
    </w:r>
    <w:r>
      <w:fldChar w:fldCharType="separate"/>
    </w:r>
    <w:r w:rsidR="00F90721">
      <w:t>Handling the program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Default="00C06880" w:rsidP="005E210A">
    <w:pPr>
      <w:pStyle w:val="Titel"/>
    </w:pPr>
    <w:r>
      <w:fldChar w:fldCharType="begin"/>
    </w:r>
    <w:r>
      <w:instrText xml:space="preserve"> TITLE   \* MERGEFORMAT </w:instrText>
    </w:r>
    <w:r>
      <w:fldChar w:fldCharType="separate"/>
    </w:r>
    <w:r w:rsidR="00FA74D5">
      <w:t>Mobile Mini-</w:t>
    </w:r>
    <w:proofErr w:type="spellStart"/>
    <w:r w:rsidR="00FA74D5">
      <w:t>Powersupply</w:t>
    </w:r>
    <w:proofErr w:type="spellEnd"/>
    <w:r>
      <w:fldChar w:fldCharType="end"/>
    </w:r>
  </w:p>
  <w:p w:rsidR="008A604E" w:rsidRDefault="008A604E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Pr="002668BC" w:rsidRDefault="00B5618E" w:rsidP="00320132">
    <w:pPr>
      <w:pStyle w:val="Kopfzeilerechts"/>
      <w:rPr>
        <w:lang w:val="en-GB"/>
      </w:rPr>
    </w:pPr>
    <w:r>
      <w:rPr>
        <w:lang w:val="en-GB"/>
      </w:rPr>
      <w:t>Module view of the Powersupply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Pr="00023A29" w:rsidRDefault="002D31F9" w:rsidP="00320132">
    <w:pPr>
      <w:pStyle w:val="Kopfzeilerechts"/>
    </w:pPr>
    <w:fldSimple w:instr=" STYLEREF  &quot;Überschrift 2&quot;  \* MERGEFORMAT ">
      <w:r w:rsidR="0053689C">
        <w:t>Buck-Boost converter DPH-5005 from Ruideng</w:t>
      </w:r>
    </w:fldSimple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90460"/>
    <w:multiLevelType w:val="hybridMultilevel"/>
    <w:tmpl w:val="22AA2F8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77841"/>
    <w:multiLevelType w:val="hybridMultilevel"/>
    <w:tmpl w:val="3572AB0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65E11"/>
    <w:multiLevelType w:val="hybridMultilevel"/>
    <w:tmpl w:val="E0AE1C06"/>
    <w:lvl w:ilvl="0" w:tplc="5144128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90023C"/>
    <w:multiLevelType w:val="hybridMultilevel"/>
    <w:tmpl w:val="A986FDD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0853CA"/>
    <w:multiLevelType w:val="hybridMultilevel"/>
    <w:tmpl w:val="4B7C5F2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7F6139"/>
    <w:multiLevelType w:val="hybridMultilevel"/>
    <w:tmpl w:val="2CE6C186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6B22AC"/>
    <w:multiLevelType w:val="hybridMultilevel"/>
    <w:tmpl w:val="BE22B21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9A3D67"/>
    <w:multiLevelType w:val="hybridMultilevel"/>
    <w:tmpl w:val="883616D4"/>
    <w:lvl w:ilvl="0" w:tplc="5178DB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A04F21"/>
    <w:multiLevelType w:val="hybridMultilevel"/>
    <w:tmpl w:val="CF1CF58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FC158F"/>
    <w:multiLevelType w:val="hybridMultilevel"/>
    <w:tmpl w:val="5A82C6E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CBA658E6">
      <w:start w:val="200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EC1A78"/>
    <w:multiLevelType w:val="hybridMultilevel"/>
    <w:tmpl w:val="3DF09AA8"/>
    <w:lvl w:ilvl="0" w:tplc="5178DB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9C1A17"/>
    <w:multiLevelType w:val="hybridMultilevel"/>
    <w:tmpl w:val="2C9E175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5B2E35"/>
    <w:multiLevelType w:val="hybridMultilevel"/>
    <w:tmpl w:val="A746A94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FC379B"/>
    <w:multiLevelType w:val="hybridMultilevel"/>
    <w:tmpl w:val="6CBC0412"/>
    <w:lvl w:ilvl="0" w:tplc="5144128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CC973FC"/>
    <w:multiLevelType w:val="hybridMultilevel"/>
    <w:tmpl w:val="CCC420C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E567BB"/>
    <w:multiLevelType w:val="multilevel"/>
    <w:tmpl w:val="E7EAA3A2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F7D38F6"/>
    <w:multiLevelType w:val="hybridMultilevel"/>
    <w:tmpl w:val="E5B617A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0F646BD"/>
    <w:multiLevelType w:val="hybridMultilevel"/>
    <w:tmpl w:val="FB6E35D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C408DB"/>
    <w:multiLevelType w:val="hybridMultilevel"/>
    <w:tmpl w:val="F86C034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2136FC0"/>
    <w:multiLevelType w:val="hybridMultilevel"/>
    <w:tmpl w:val="C636B27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32031EE"/>
    <w:multiLevelType w:val="hybridMultilevel"/>
    <w:tmpl w:val="5774686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3970E97"/>
    <w:multiLevelType w:val="hybridMultilevel"/>
    <w:tmpl w:val="C8D0620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FD5EB4"/>
    <w:multiLevelType w:val="hybridMultilevel"/>
    <w:tmpl w:val="CCB49A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F0485E"/>
    <w:multiLevelType w:val="hybridMultilevel"/>
    <w:tmpl w:val="0414E33A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5F30884"/>
    <w:multiLevelType w:val="hybridMultilevel"/>
    <w:tmpl w:val="B79A37F6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74D0169"/>
    <w:multiLevelType w:val="hybridMultilevel"/>
    <w:tmpl w:val="638ECEB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88F40AC"/>
    <w:multiLevelType w:val="hybridMultilevel"/>
    <w:tmpl w:val="3998028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8FD35F8"/>
    <w:multiLevelType w:val="hybridMultilevel"/>
    <w:tmpl w:val="368ACD1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9EA2A2B"/>
    <w:multiLevelType w:val="hybridMultilevel"/>
    <w:tmpl w:val="E91EC07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D2929F2"/>
    <w:multiLevelType w:val="hybridMultilevel"/>
    <w:tmpl w:val="ABA0B14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03A5B2B"/>
    <w:multiLevelType w:val="hybridMultilevel"/>
    <w:tmpl w:val="20FCB3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0532DD9"/>
    <w:multiLevelType w:val="hybridMultilevel"/>
    <w:tmpl w:val="26E6A30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392197C"/>
    <w:multiLevelType w:val="hybridMultilevel"/>
    <w:tmpl w:val="D0FE1A9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4D348ED"/>
    <w:multiLevelType w:val="hybridMultilevel"/>
    <w:tmpl w:val="BD585A24"/>
    <w:lvl w:ilvl="0" w:tplc="5330D8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8AD01C8"/>
    <w:multiLevelType w:val="multilevel"/>
    <w:tmpl w:val="E888260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39913472"/>
    <w:multiLevelType w:val="hybridMultilevel"/>
    <w:tmpl w:val="6EC4B47C"/>
    <w:lvl w:ilvl="0" w:tplc="AEE86E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B0319EB"/>
    <w:multiLevelType w:val="hybridMultilevel"/>
    <w:tmpl w:val="EFA0529A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F4B4FB0"/>
    <w:multiLevelType w:val="hybridMultilevel"/>
    <w:tmpl w:val="C5889ED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FB37ED9"/>
    <w:multiLevelType w:val="multilevel"/>
    <w:tmpl w:val="E7EAA3A2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0704767"/>
    <w:multiLevelType w:val="hybridMultilevel"/>
    <w:tmpl w:val="FC18E6D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29A4852"/>
    <w:multiLevelType w:val="hybridMultilevel"/>
    <w:tmpl w:val="588C8BC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30149C5"/>
    <w:multiLevelType w:val="hybridMultilevel"/>
    <w:tmpl w:val="AB2640C6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35B4E09"/>
    <w:multiLevelType w:val="multilevel"/>
    <w:tmpl w:val="E7EAA3A2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3821FE8"/>
    <w:multiLevelType w:val="hybridMultilevel"/>
    <w:tmpl w:val="8536E49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646289A"/>
    <w:multiLevelType w:val="hybridMultilevel"/>
    <w:tmpl w:val="17B4DBC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8A3469A"/>
    <w:multiLevelType w:val="hybridMultilevel"/>
    <w:tmpl w:val="95D47016"/>
    <w:lvl w:ilvl="0" w:tplc="F3BAED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B292FE0"/>
    <w:multiLevelType w:val="hybridMultilevel"/>
    <w:tmpl w:val="A566A43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C1A561D"/>
    <w:multiLevelType w:val="hybridMultilevel"/>
    <w:tmpl w:val="C674088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32F7EF6"/>
    <w:multiLevelType w:val="multilevel"/>
    <w:tmpl w:val="097E6C40"/>
    <w:lvl w:ilvl="0"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9">
    <w:nsid w:val="57354E40"/>
    <w:multiLevelType w:val="hybridMultilevel"/>
    <w:tmpl w:val="4CEC52F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853390D"/>
    <w:multiLevelType w:val="hybridMultilevel"/>
    <w:tmpl w:val="D81C402A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889481A"/>
    <w:multiLevelType w:val="hybridMultilevel"/>
    <w:tmpl w:val="A184EBD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8D23EA4"/>
    <w:multiLevelType w:val="hybridMultilevel"/>
    <w:tmpl w:val="BE463C3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97D62BD"/>
    <w:multiLevelType w:val="hybridMultilevel"/>
    <w:tmpl w:val="7AC8EB3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99577AC"/>
    <w:multiLevelType w:val="hybridMultilevel"/>
    <w:tmpl w:val="8CCE237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5B756D89"/>
    <w:multiLevelType w:val="hybridMultilevel"/>
    <w:tmpl w:val="B9AEC71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D2E7AA1"/>
    <w:multiLevelType w:val="hybridMultilevel"/>
    <w:tmpl w:val="C348361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E8313FB"/>
    <w:multiLevelType w:val="hybridMultilevel"/>
    <w:tmpl w:val="76983F5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082287F"/>
    <w:multiLevelType w:val="hybridMultilevel"/>
    <w:tmpl w:val="7F126F7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3201BD8"/>
    <w:multiLevelType w:val="hybridMultilevel"/>
    <w:tmpl w:val="C25A694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60E78C8"/>
    <w:multiLevelType w:val="hybridMultilevel"/>
    <w:tmpl w:val="E85476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63C4CAF"/>
    <w:multiLevelType w:val="hybridMultilevel"/>
    <w:tmpl w:val="D92E6F2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6522D54"/>
    <w:multiLevelType w:val="hybridMultilevel"/>
    <w:tmpl w:val="4EEC3566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67C0742D"/>
    <w:multiLevelType w:val="hybridMultilevel"/>
    <w:tmpl w:val="79924F2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686B2B8F"/>
    <w:multiLevelType w:val="multilevel"/>
    <w:tmpl w:val="E7EAA3A2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9BE7437"/>
    <w:multiLevelType w:val="hybridMultilevel"/>
    <w:tmpl w:val="775A389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6A580394"/>
    <w:multiLevelType w:val="hybridMultilevel"/>
    <w:tmpl w:val="E3D0514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B697854"/>
    <w:multiLevelType w:val="hybridMultilevel"/>
    <w:tmpl w:val="E7EAA3A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2BD0B24"/>
    <w:multiLevelType w:val="hybridMultilevel"/>
    <w:tmpl w:val="496874C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73A561CF"/>
    <w:multiLevelType w:val="hybridMultilevel"/>
    <w:tmpl w:val="182A5BCE"/>
    <w:lvl w:ilvl="0" w:tplc="115A14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74261D9A"/>
    <w:multiLevelType w:val="hybridMultilevel"/>
    <w:tmpl w:val="F3746BDA"/>
    <w:lvl w:ilvl="0" w:tplc="6B7833A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4D6767D"/>
    <w:multiLevelType w:val="hybridMultilevel"/>
    <w:tmpl w:val="C77C801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5ED528B"/>
    <w:multiLevelType w:val="hybridMultilevel"/>
    <w:tmpl w:val="AC90B9D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6451608"/>
    <w:multiLevelType w:val="hybridMultilevel"/>
    <w:tmpl w:val="BE86A77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76061E8"/>
    <w:multiLevelType w:val="hybridMultilevel"/>
    <w:tmpl w:val="879AA53A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77D57AFC"/>
    <w:multiLevelType w:val="hybridMultilevel"/>
    <w:tmpl w:val="B0C272C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795B5942"/>
    <w:multiLevelType w:val="hybridMultilevel"/>
    <w:tmpl w:val="184216A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B955B02"/>
    <w:multiLevelType w:val="hybridMultilevel"/>
    <w:tmpl w:val="60C61DD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C5C2E39"/>
    <w:multiLevelType w:val="hybridMultilevel"/>
    <w:tmpl w:val="DD9AF0D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7D96498E"/>
    <w:multiLevelType w:val="hybridMultilevel"/>
    <w:tmpl w:val="15E690B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7E7D67AD"/>
    <w:multiLevelType w:val="hybridMultilevel"/>
    <w:tmpl w:val="4CEA135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70"/>
  </w:num>
  <w:num w:numId="3">
    <w:abstractNumId w:val="69"/>
  </w:num>
  <w:num w:numId="4">
    <w:abstractNumId w:val="45"/>
  </w:num>
  <w:num w:numId="5">
    <w:abstractNumId w:val="0"/>
  </w:num>
  <w:num w:numId="6">
    <w:abstractNumId w:val="4"/>
  </w:num>
  <w:num w:numId="7">
    <w:abstractNumId w:val="74"/>
  </w:num>
  <w:num w:numId="8">
    <w:abstractNumId w:val="44"/>
  </w:num>
  <w:num w:numId="9">
    <w:abstractNumId w:val="21"/>
  </w:num>
  <w:num w:numId="10">
    <w:abstractNumId w:val="43"/>
  </w:num>
  <w:num w:numId="11">
    <w:abstractNumId w:val="54"/>
  </w:num>
  <w:num w:numId="12">
    <w:abstractNumId w:val="3"/>
  </w:num>
  <w:num w:numId="13">
    <w:abstractNumId w:val="14"/>
  </w:num>
  <w:num w:numId="14">
    <w:abstractNumId w:val="59"/>
  </w:num>
  <w:num w:numId="15">
    <w:abstractNumId w:val="31"/>
  </w:num>
  <w:num w:numId="16">
    <w:abstractNumId w:val="19"/>
  </w:num>
  <w:num w:numId="17">
    <w:abstractNumId w:val="29"/>
  </w:num>
  <w:num w:numId="18">
    <w:abstractNumId w:val="25"/>
  </w:num>
  <w:num w:numId="19">
    <w:abstractNumId w:val="49"/>
  </w:num>
  <w:num w:numId="20">
    <w:abstractNumId w:val="65"/>
  </w:num>
  <w:num w:numId="21">
    <w:abstractNumId w:val="2"/>
  </w:num>
  <w:num w:numId="22">
    <w:abstractNumId w:val="24"/>
  </w:num>
  <w:num w:numId="23">
    <w:abstractNumId w:val="48"/>
  </w:num>
  <w:num w:numId="24">
    <w:abstractNumId w:val="13"/>
  </w:num>
  <w:num w:numId="25">
    <w:abstractNumId w:val="61"/>
  </w:num>
  <w:num w:numId="26">
    <w:abstractNumId w:val="40"/>
  </w:num>
  <w:num w:numId="27">
    <w:abstractNumId w:val="72"/>
  </w:num>
  <w:num w:numId="28">
    <w:abstractNumId w:val="55"/>
  </w:num>
  <w:num w:numId="29">
    <w:abstractNumId w:val="36"/>
  </w:num>
  <w:num w:numId="30">
    <w:abstractNumId w:val="8"/>
  </w:num>
  <w:num w:numId="31">
    <w:abstractNumId w:val="79"/>
  </w:num>
  <w:num w:numId="32">
    <w:abstractNumId w:val="9"/>
  </w:num>
  <w:num w:numId="33">
    <w:abstractNumId w:val="28"/>
  </w:num>
  <w:num w:numId="34">
    <w:abstractNumId w:val="73"/>
  </w:num>
  <w:num w:numId="35">
    <w:abstractNumId w:val="53"/>
  </w:num>
  <w:num w:numId="36">
    <w:abstractNumId w:val="20"/>
  </w:num>
  <w:num w:numId="37">
    <w:abstractNumId w:val="76"/>
  </w:num>
  <w:num w:numId="38">
    <w:abstractNumId w:val="37"/>
  </w:num>
  <w:num w:numId="39">
    <w:abstractNumId w:val="47"/>
  </w:num>
  <w:num w:numId="40">
    <w:abstractNumId w:val="16"/>
  </w:num>
  <w:num w:numId="41">
    <w:abstractNumId w:val="17"/>
  </w:num>
  <w:num w:numId="42">
    <w:abstractNumId w:val="58"/>
  </w:num>
  <w:num w:numId="43">
    <w:abstractNumId w:val="80"/>
  </w:num>
  <w:num w:numId="44">
    <w:abstractNumId w:val="75"/>
  </w:num>
  <w:num w:numId="45">
    <w:abstractNumId w:val="46"/>
  </w:num>
  <w:num w:numId="46">
    <w:abstractNumId w:val="12"/>
  </w:num>
  <w:num w:numId="47">
    <w:abstractNumId w:val="23"/>
  </w:num>
  <w:num w:numId="48">
    <w:abstractNumId w:val="32"/>
  </w:num>
  <w:num w:numId="49">
    <w:abstractNumId w:val="78"/>
  </w:num>
  <w:num w:numId="50">
    <w:abstractNumId w:val="51"/>
  </w:num>
  <w:num w:numId="51">
    <w:abstractNumId w:val="68"/>
  </w:num>
  <w:num w:numId="52">
    <w:abstractNumId w:val="5"/>
  </w:num>
  <w:num w:numId="53">
    <w:abstractNumId w:val="71"/>
  </w:num>
  <w:num w:numId="54">
    <w:abstractNumId w:val="39"/>
  </w:num>
  <w:num w:numId="55">
    <w:abstractNumId w:val="18"/>
  </w:num>
  <w:num w:numId="56">
    <w:abstractNumId w:val="27"/>
  </w:num>
  <w:num w:numId="57">
    <w:abstractNumId w:val="52"/>
  </w:num>
  <w:num w:numId="58">
    <w:abstractNumId w:val="66"/>
  </w:num>
  <w:num w:numId="59">
    <w:abstractNumId w:val="41"/>
  </w:num>
  <w:num w:numId="60">
    <w:abstractNumId w:val="63"/>
  </w:num>
  <w:num w:numId="61">
    <w:abstractNumId w:val="77"/>
  </w:num>
  <w:num w:numId="62">
    <w:abstractNumId w:val="11"/>
  </w:num>
  <w:num w:numId="63">
    <w:abstractNumId w:val="50"/>
  </w:num>
  <w:num w:numId="64">
    <w:abstractNumId w:val="67"/>
  </w:num>
  <w:num w:numId="65">
    <w:abstractNumId w:val="34"/>
  </w:num>
  <w:num w:numId="66">
    <w:abstractNumId w:val="15"/>
  </w:num>
  <w:num w:numId="67">
    <w:abstractNumId w:val="64"/>
  </w:num>
  <w:num w:numId="68">
    <w:abstractNumId w:val="42"/>
  </w:num>
  <w:num w:numId="69">
    <w:abstractNumId w:val="38"/>
  </w:num>
  <w:num w:numId="70">
    <w:abstractNumId w:val="62"/>
  </w:num>
  <w:num w:numId="71">
    <w:abstractNumId w:val="1"/>
  </w:num>
  <w:num w:numId="72">
    <w:abstractNumId w:val="6"/>
  </w:num>
  <w:num w:numId="73">
    <w:abstractNumId w:val="57"/>
  </w:num>
  <w:num w:numId="74">
    <w:abstractNumId w:val="33"/>
  </w:num>
  <w:num w:numId="75">
    <w:abstractNumId w:val="22"/>
  </w:num>
  <w:num w:numId="76">
    <w:abstractNumId w:val="56"/>
  </w:num>
  <w:num w:numId="77">
    <w:abstractNumId w:val="30"/>
  </w:num>
  <w:num w:numId="78">
    <w:abstractNumId w:val="35"/>
  </w:num>
  <w:num w:numId="79">
    <w:abstractNumId w:val="60"/>
  </w:num>
  <w:num w:numId="80">
    <w:abstractNumId w:val="7"/>
  </w:num>
  <w:num w:numId="81">
    <w:abstractNumId w:val="10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70D"/>
    <w:rsid w:val="00005B6F"/>
    <w:rsid w:val="00012FD8"/>
    <w:rsid w:val="00013849"/>
    <w:rsid w:val="00020D48"/>
    <w:rsid w:val="00021277"/>
    <w:rsid w:val="00021864"/>
    <w:rsid w:val="00023A29"/>
    <w:rsid w:val="000314CF"/>
    <w:rsid w:val="0004032D"/>
    <w:rsid w:val="00045CE6"/>
    <w:rsid w:val="00051195"/>
    <w:rsid w:val="0005137C"/>
    <w:rsid w:val="00054E62"/>
    <w:rsid w:val="000612F6"/>
    <w:rsid w:val="00071D9C"/>
    <w:rsid w:val="000773B5"/>
    <w:rsid w:val="00080904"/>
    <w:rsid w:val="000831B4"/>
    <w:rsid w:val="0008452F"/>
    <w:rsid w:val="0009504D"/>
    <w:rsid w:val="000A54F1"/>
    <w:rsid w:val="000A7176"/>
    <w:rsid w:val="000B4F0A"/>
    <w:rsid w:val="000C3571"/>
    <w:rsid w:val="000C3C18"/>
    <w:rsid w:val="000C7A62"/>
    <w:rsid w:val="000D2A6D"/>
    <w:rsid w:val="000D34BA"/>
    <w:rsid w:val="000D3909"/>
    <w:rsid w:val="000D5417"/>
    <w:rsid w:val="000E460D"/>
    <w:rsid w:val="000E6343"/>
    <w:rsid w:val="000E7E70"/>
    <w:rsid w:val="0010027B"/>
    <w:rsid w:val="001008C1"/>
    <w:rsid w:val="00107AB4"/>
    <w:rsid w:val="0012008B"/>
    <w:rsid w:val="001262D4"/>
    <w:rsid w:val="0013261C"/>
    <w:rsid w:val="0013365A"/>
    <w:rsid w:val="00142081"/>
    <w:rsid w:val="00147148"/>
    <w:rsid w:val="00147934"/>
    <w:rsid w:val="00160AAE"/>
    <w:rsid w:val="00160F81"/>
    <w:rsid w:val="00161DBE"/>
    <w:rsid w:val="0016646D"/>
    <w:rsid w:val="00167502"/>
    <w:rsid w:val="001778DD"/>
    <w:rsid w:val="0018032C"/>
    <w:rsid w:val="001902EF"/>
    <w:rsid w:val="00192EB4"/>
    <w:rsid w:val="001950FC"/>
    <w:rsid w:val="00195582"/>
    <w:rsid w:val="00195C5E"/>
    <w:rsid w:val="00196E6C"/>
    <w:rsid w:val="00197689"/>
    <w:rsid w:val="001A0696"/>
    <w:rsid w:val="001B4AF7"/>
    <w:rsid w:val="001B65F9"/>
    <w:rsid w:val="001C3CC9"/>
    <w:rsid w:val="001C69E1"/>
    <w:rsid w:val="001D0E96"/>
    <w:rsid w:val="001D5C8B"/>
    <w:rsid w:val="001E62C6"/>
    <w:rsid w:val="001E62E2"/>
    <w:rsid w:val="001F0108"/>
    <w:rsid w:val="001F4D61"/>
    <w:rsid w:val="00205715"/>
    <w:rsid w:val="0021091E"/>
    <w:rsid w:val="00211CAA"/>
    <w:rsid w:val="00214616"/>
    <w:rsid w:val="00217279"/>
    <w:rsid w:val="002268CF"/>
    <w:rsid w:val="00231FF3"/>
    <w:rsid w:val="00236DE4"/>
    <w:rsid w:val="0023772A"/>
    <w:rsid w:val="00241153"/>
    <w:rsid w:val="00251B0E"/>
    <w:rsid w:val="002668BC"/>
    <w:rsid w:val="00266D0A"/>
    <w:rsid w:val="002702A7"/>
    <w:rsid w:val="00276891"/>
    <w:rsid w:val="002818DB"/>
    <w:rsid w:val="0028325F"/>
    <w:rsid w:val="00283C1D"/>
    <w:rsid w:val="002933AA"/>
    <w:rsid w:val="00293A1D"/>
    <w:rsid w:val="002B75C2"/>
    <w:rsid w:val="002C0498"/>
    <w:rsid w:val="002C1564"/>
    <w:rsid w:val="002C2B06"/>
    <w:rsid w:val="002C78D9"/>
    <w:rsid w:val="002D31F9"/>
    <w:rsid w:val="002D4E7E"/>
    <w:rsid w:val="002E4370"/>
    <w:rsid w:val="002F7DE5"/>
    <w:rsid w:val="00300B11"/>
    <w:rsid w:val="00307F59"/>
    <w:rsid w:val="00312BAE"/>
    <w:rsid w:val="00315E65"/>
    <w:rsid w:val="00317402"/>
    <w:rsid w:val="003175E0"/>
    <w:rsid w:val="00320132"/>
    <w:rsid w:val="00320523"/>
    <w:rsid w:val="00327E4E"/>
    <w:rsid w:val="0033731F"/>
    <w:rsid w:val="00360ABF"/>
    <w:rsid w:val="0036150A"/>
    <w:rsid w:val="00361B4E"/>
    <w:rsid w:val="00372033"/>
    <w:rsid w:val="00373795"/>
    <w:rsid w:val="00375FA0"/>
    <w:rsid w:val="00376C96"/>
    <w:rsid w:val="00383150"/>
    <w:rsid w:val="00387E9D"/>
    <w:rsid w:val="003902A4"/>
    <w:rsid w:val="0039259D"/>
    <w:rsid w:val="00394A01"/>
    <w:rsid w:val="00397107"/>
    <w:rsid w:val="003A5340"/>
    <w:rsid w:val="003A5D4E"/>
    <w:rsid w:val="003B4E85"/>
    <w:rsid w:val="003B6F61"/>
    <w:rsid w:val="003C2BE6"/>
    <w:rsid w:val="003C45F6"/>
    <w:rsid w:val="003C4696"/>
    <w:rsid w:val="003C67E6"/>
    <w:rsid w:val="003D32E7"/>
    <w:rsid w:val="003D6FCF"/>
    <w:rsid w:val="003E6517"/>
    <w:rsid w:val="003E75DC"/>
    <w:rsid w:val="003F25F6"/>
    <w:rsid w:val="004016D8"/>
    <w:rsid w:val="00413F9D"/>
    <w:rsid w:val="00424F25"/>
    <w:rsid w:val="00435FB5"/>
    <w:rsid w:val="00443410"/>
    <w:rsid w:val="00445485"/>
    <w:rsid w:val="00451299"/>
    <w:rsid w:val="004541F8"/>
    <w:rsid w:val="00454518"/>
    <w:rsid w:val="00460715"/>
    <w:rsid w:val="00462A40"/>
    <w:rsid w:val="00467169"/>
    <w:rsid w:val="00467445"/>
    <w:rsid w:val="0047024F"/>
    <w:rsid w:val="004746AC"/>
    <w:rsid w:val="00481119"/>
    <w:rsid w:val="00482862"/>
    <w:rsid w:val="00486978"/>
    <w:rsid w:val="00494633"/>
    <w:rsid w:val="00495B5D"/>
    <w:rsid w:val="0049798E"/>
    <w:rsid w:val="004A124C"/>
    <w:rsid w:val="004A2911"/>
    <w:rsid w:val="004A52FA"/>
    <w:rsid w:val="004B5E59"/>
    <w:rsid w:val="004C5706"/>
    <w:rsid w:val="004D2B7E"/>
    <w:rsid w:val="004D3031"/>
    <w:rsid w:val="004D5ED7"/>
    <w:rsid w:val="004E09D7"/>
    <w:rsid w:val="004E299A"/>
    <w:rsid w:val="004F7618"/>
    <w:rsid w:val="005044B2"/>
    <w:rsid w:val="0051463B"/>
    <w:rsid w:val="0051564D"/>
    <w:rsid w:val="00515A23"/>
    <w:rsid w:val="005202C9"/>
    <w:rsid w:val="005212C0"/>
    <w:rsid w:val="00524337"/>
    <w:rsid w:val="00530D23"/>
    <w:rsid w:val="0053689C"/>
    <w:rsid w:val="005459F6"/>
    <w:rsid w:val="00551BE0"/>
    <w:rsid w:val="00561988"/>
    <w:rsid w:val="00576CA6"/>
    <w:rsid w:val="00581C28"/>
    <w:rsid w:val="00581CA9"/>
    <w:rsid w:val="00582F4D"/>
    <w:rsid w:val="005A041F"/>
    <w:rsid w:val="005C160B"/>
    <w:rsid w:val="005C6B04"/>
    <w:rsid w:val="005D0F31"/>
    <w:rsid w:val="005D4A56"/>
    <w:rsid w:val="005D7632"/>
    <w:rsid w:val="005E210A"/>
    <w:rsid w:val="005E5514"/>
    <w:rsid w:val="005F6819"/>
    <w:rsid w:val="00601F81"/>
    <w:rsid w:val="006022FE"/>
    <w:rsid w:val="0060347D"/>
    <w:rsid w:val="00610A1D"/>
    <w:rsid w:val="006259CD"/>
    <w:rsid w:val="0063160C"/>
    <w:rsid w:val="00635F18"/>
    <w:rsid w:val="0063629D"/>
    <w:rsid w:val="00636DAD"/>
    <w:rsid w:val="00640F7C"/>
    <w:rsid w:val="00641506"/>
    <w:rsid w:val="0064301D"/>
    <w:rsid w:val="00644C6C"/>
    <w:rsid w:val="0064658F"/>
    <w:rsid w:val="0064748C"/>
    <w:rsid w:val="0065087F"/>
    <w:rsid w:val="00651600"/>
    <w:rsid w:val="006557E7"/>
    <w:rsid w:val="006569FF"/>
    <w:rsid w:val="00667073"/>
    <w:rsid w:val="00685375"/>
    <w:rsid w:val="00687338"/>
    <w:rsid w:val="00697B0A"/>
    <w:rsid w:val="006A3DBD"/>
    <w:rsid w:val="006B5618"/>
    <w:rsid w:val="006B57A4"/>
    <w:rsid w:val="006B7861"/>
    <w:rsid w:val="006C6265"/>
    <w:rsid w:val="006D07AA"/>
    <w:rsid w:val="006D2C7E"/>
    <w:rsid w:val="006E22AA"/>
    <w:rsid w:val="006E47ED"/>
    <w:rsid w:val="006E72D1"/>
    <w:rsid w:val="006F0009"/>
    <w:rsid w:val="006F1921"/>
    <w:rsid w:val="007003C7"/>
    <w:rsid w:val="00711E7F"/>
    <w:rsid w:val="00720837"/>
    <w:rsid w:val="00732C8D"/>
    <w:rsid w:val="007348C5"/>
    <w:rsid w:val="007503B5"/>
    <w:rsid w:val="00761789"/>
    <w:rsid w:val="00762D76"/>
    <w:rsid w:val="00792C59"/>
    <w:rsid w:val="00794449"/>
    <w:rsid w:val="00795E31"/>
    <w:rsid w:val="00797C44"/>
    <w:rsid w:val="007A6DA2"/>
    <w:rsid w:val="007B54AE"/>
    <w:rsid w:val="007B5E52"/>
    <w:rsid w:val="007C29D8"/>
    <w:rsid w:val="007D706B"/>
    <w:rsid w:val="007E6E92"/>
    <w:rsid w:val="00807732"/>
    <w:rsid w:val="008106E6"/>
    <w:rsid w:val="0082295C"/>
    <w:rsid w:val="00824C71"/>
    <w:rsid w:val="00825D2D"/>
    <w:rsid w:val="008269FE"/>
    <w:rsid w:val="00827B60"/>
    <w:rsid w:val="0083114A"/>
    <w:rsid w:val="00837483"/>
    <w:rsid w:val="00837BCF"/>
    <w:rsid w:val="00845038"/>
    <w:rsid w:val="0085021C"/>
    <w:rsid w:val="00851761"/>
    <w:rsid w:val="008524BE"/>
    <w:rsid w:val="008623EF"/>
    <w:rsid w:val="008646B6"/>
    <w:rsid w:val="00865D90"/>
    <w:rsid w:val="0087057C"/>
    <w:rsid w:val="0088691D"/>
    <w:rsid w:val="00891781"/>
    <w:rsid w:val="008A604E"/>
    <w:rsid w:val="008B3F12"/>
    <w:rsid w:val="008C3C41"/>
    <w:rsid w:val="008C4B83"/>
    <w:rsid w:val="008C5C49"/>
    <w:rsid w:val="008E0DA6"/>
    <w:rsid w:val="008E2D0A"/>
    <w:rsid w:val="008F186F"/>
    <w:rsid w:val="008F1B51"/>
    <w:rsid w:val="008F6AFC"/>
    <w:rsid w:val="008F6BE5"/>
    <w:rsid w:val="0090182D"/>
    <w:rsid w:val="00904452"/>
    <w:rsid w:val="0090456F"/>
    <w:rsid w:val="0092059E"/>
    <w:rsid w:val="00923B22"/>
    <w:rsid w:val="0093068E"/>
    <w:rsid w:val="00932D75"/>
    <w:rsid w:val="00942F3A"/>
    <w:rsid w:val="00973FE1"/>
    <w:rsid w:val="00974F2E"/>
    <w:rsid w:val="0098165C"/>
    <w:rsid w:val="00986A3A"/>
    <w:rsid w:val="00987489"/>
    <w:rsid w:val="009963B9"/>
    <w:rsid w:val="009A47AA"/>
    <w:rsid w:val="009A7F9D"/>
    <w:rsid w:val="009B37D6"/>
    <w:rsid w:val="009B66D7"/>
    <w:rsid w:val="009C1E42"/>
    <w:rsid w:val="009C4011"/>
    <w:rsid w:val="009C4480"/>
    <w:rsid w:val="009C52C1"/>
    <w:rsid w:val="009C6902"/>
    <w:rsid w:val="009D3B68"/>
    <w:rsid w:val="009E16C2"/>
    <w:rsid w:val="009F5CE8"/>
    <w:rsid w:val="009F73E3"/>
    <w:rsid w:val="00A07CBE"/>
    <w:rsid w:val="00A103A8"/>
    <w:rsid w:val="00A1475C"/>
    <w:rsid w:val="00A166BF"/>
    <w:rsid w:val="00A27DC2"/>
    <w:rsid w:val="00A3245D"/>
    <w:rsid w:val="00A4326E"/>
    <w:rsid w:val="00A46FE5"/>
    <w:rsid w:val="00A47209"/>
    <w:rsid w:val="00A52AAD"/>
    <w:rsid w:val="00A52E51"/>
    <w:rsid w:val="00A62AE7"/>
    <w:rsid w:val="00A66B20"/>
    <w:rsid w:val="00A75549"/>
    <w:rsid w:val="00A8616E"/>
    <w:rsid w:val="00A87365"/>
    <w:rsid w:val="00A9539E"/>
    <w:rsid w:val="00AA3310"/>
    <w:rsid w:val="00AA4C0A"/>
    <w:rsid w:val="00AA5D32"/>
    <w:rsid w:val="00AA7A4A"/>
    <w:rsid w:val="00AB19C4"/>
    <w:rsid w:val="00AB374C"/>
    <w:rsid w:val="00AB6028"/>
    <w:rsid w:val="00AD2877"/>
    <w:rsid w:val="00AD2E88"/>
    <w:rsid w:val="00AD3E06"/>
    <w:rsid w:val="00AF6B26"/>
    <w:rsid w:val="00AF7CED"/>
    <w:rsid w:val="00B04285"/>
    <w:rsid w:val="00B12462"/>
    <w:rsid w:val="00B14607"/>
    <w:rsid w:val="00B15FEE"/>
    <w:rsid w:val="00B2119D"/>
    <w:rsid w:val="00B33871"/>
    <w:rsid w:val="00B3562E"/>
    <w:rsid w:val="00B368A7"/>
    <w:rsid w:val="00B43C62"/>
    <w:rsid w:val="00B5618E"/>
    <w:rsid w:val="00B5620D"/>
    <w:rsid w:val="00B6716E"/>
    <w:rsid w:val="00B70881"/>
    <w:rsid w:val="00B71851"/>
    <w:rsid w:val="00B73C77"/>
    <w:rsid w:val="00B760B5"/>
    <w:rsid w:val="00B82422"/>
    <w:rsid w:val="00B83C32"/>
    <w:rsid w:val="00B9047B"/>
    <w:rsid w:val="00B90E6D"/>
    <w:rsid w:val="00B91852"/>
    <w:rsid w:val="00B9518F"/>
    <w:rsid w:val="00B958EF"/>
    <w:rsid w:val="00BA1315"/>
    <w:rsid w:val="00BA31B2"/>
    <w:rsid w:val="00BA492F"/>
    <w:rsid w:val="00BB23E2"/>
    <w:rsid w:val="00BC1C79"/>
    <w:rsid w:val="00BC6510"/>
    <w:rsid w:val="00BC6DEF"/>
    <w:rsid w:val="00BE1AB2"/>
    <w:rsid w:val="00BE2575"/>
    <w:rsid w:val="00BE2F23"/>
    <w:rsid w:val="00BE370D"/>
    <w:rsid w:val="00BE55D7"/>
    <w:rsid w:val="00BE6A6B"/>
    <w:rsid w:val="00BF2A38"/>
    <w:rsid w:val="00BF2D3D"/>
    <w:rsid w:val="00C05188"/>
    <w:rsid w:val="00C06880"/>
    <w:rsid w:val="00C117E0"/>
    <w:rsid w:val="00C208F0"/>
    <w:rsid w:val="00C20D23"/>
    <w:rsid w:val="00C22A4C"/>
    <w:rsid w:val="00C22FD5"/>
    <w:rsid w:val="00C32024"/>
    <w:rsid w:val="00C3459B"/>
    <w:rsid w:val="00C43DE5"/>
    <w:rsid w:val="00C46461"/>
    <w:rsid w:val="00C46858"/>
    <w:rsid w:val="00C518A3"/>
    <w:rsid w:val="00C529F6"/>
    <w:rsid w:val="00C53316"/>
    <w:rsid w:val="00C56668"/>
    <w:rsid w:val="00C6437C"/>
    <w:rsid w:val="00C6781E"/>
    <w:rsid w:val="00C84D23"/>
    <w:rsid w:val="00C858EC"/>
    <w:rsid w:val="00C90718"/>
    <w:rsid w:val="00C9078D"/>
    <w:rsid w:val="00CA45DC"/>
    <w:rsid w:val="00CB1DCD"/>
    <w:rsid w:val="00CB5D83"/>
    <w:rsid w:val="00CC1A1C"/>
    <w:rsid w:val="00CC4D02"/>
    <w:rsid w:val="00CC59BC"/>
    <w:rsid w:val="00CC7465"/>
    <w:rsid w:val="00CD436F"/>
    <w:rsid w:val="00CF5D36"/>
    <w:rsid w:val="00D01CB2"/>
    <w:rsid w:val="00D078D5"/>
    <w:rsid w:val="00D10FAF"/>
    <w:rsid w:val="00D235DA"/>
    <w:rsid w:val="00D24FD0"/>
    <w:rsid w:val="00D32A0A"/>
    <w:rsid w:val="00D33EB2"/>
    <w:rsid w:val="00D35DBE"/>
    <w:rsid w:val="00D37DBF"/>
    <w:rsid w:val="00D46621"/>
    <w:rsid w:val="00D502F0"/>
    <w:rsid w:val="00D515DE"/>
    <w:rsid w:val="00D5495F"/>
    <w:rsid w:val="00D55E89"/>
    <w:rsid w:val="00D579ED"/>
    <w:rsid w:val="00D602C0"/>
    <w:rsid w:val="00D72FE6"/>
    <w:rsid w:val="00D83138"/>
    <w:rsid w:val="00D90BA0"/>
    <w:rsid w:val="00D90FE8"/>
    <w:rsid w:val="00DA2899"/>
    <w:rsid w:val="00DA4403"/>
    <w:rsid w:val="00DA4D07"/>
    <w:rsid w:val="00DB0D3D"/>
    <w:rsid w:val="00DB1B44"/>
    <w:rsid w:val="00DB23F1"/>
    <w:rsid w:val="00DB75FA"/>
    <w:rsid w:val="00DC2B2C"/>
    <w:rsid w:val="00DC6D2F"/>
    <w:rsid w:val="00DD709B"/>
    <w:rsid w:val="00DE0C9B"/>
    <w:rsid w:val="00DE707D"/>
    <w:rsid w:val="00E02A96"/>
    <w:rsid w:val="00E042F5"/>
    <w:rsid w:val="00E044F9"/>
    <w:rsid w:val="00E13DB7"/>
    <w:rsid w:val="00E148DF"/>
    <w:rsid w:val="00E16984"/>
    <w:rsid w:val="00E17C9F"/>
    <w:rsid w:val="00E17E31"/>
    <w:rsid w:val="00E2326A"/>
    <w:rsid w:val="00E41733"/>
    <w:rsid w:val="00E419E4"/>
    <w:rsid w:val="00E51438"/>
    <w:rsid w:val="00E53547"/>
    <w:rsid w:val="00E554A7"/>
    <w:rsid w:val="00E56655"/>
    <w:rsid w:val="00E56B4E"/>
    <w:rsid w:val="00E62BD1"/>
    <w:rsid w:val="00E65810"/>
    <w:rsid w:val="00E748EF"/>
    <w:rsid w:val="00E80E66"/>
    <w:rsid w:val="00E9381E"/>
    <w:rsid w:val="00E95C70"/>
    <w:rsid w:val="00E97A79"/>
    <w:rsid w:val="00EB7F31"/>
    <w:rsid w:val="00EC60D5"/>
    <w:rsid w:val="00ED2613"/>
    <w:rsid w:val="00ED2CD1"/>
    <w:rsid w:val="00ED3695"/>
    <w:rsid w:val="00ED4ABD"/>
    <w:rsid w:val="00EE0020"/>
    <w:rsid w:val="00EE132A"/>
    <w:rsid w:val="00EE2860"/>
    <w:rsid w:val="00EE4021"/>
    <w:rsid w:val="00EE6E4D"/>
    <w:rsid w:val="00EE71BE"/>
    <w:rsid w:val="00F0182E"/>
    <w:rsid w:val="00F01ACE"/>
    <w:rsid w:val="00F1007D"/>
    <w:rsid w:val="00F10CEE"/>
    <w:rsid w:val="00F15478"/>
    <w:rsid w:val="00F270B7"/>
    <w:rsid w:val="00F276C1"/>
    <w:rsid w:val="00F30C47"/>
    <w:rsid w:val="00F31604"/>
    <w:rsid w:val="00F4015E"/>
    <w:rsid w:val="00F44D9A"/>
    <w:rsid w:val="00F476FE"/>
    <w:rsid w:val="00F50D1B"/>
    <w:rsid w:val="00F63B7F"/>
    <w:rsid w:val="00F84263"/>
    <w:rsid w:val="00F90721"/>
    <w:rsid w:val="00F910F2"/>
    <w:rsid w:val="00FA0124"/>
    <w:rsid w:val="00FA5304"/>
    <w:rsid w:val="00FA74D5"/>
    <w:rsid w:val="00FB51A8"/>
    <w:rsid w:val="00FB55B9"/>
    <w:rsid w:val="00FC0EE2"/>
    <w:rsid w:val="00FC34F3"/>
    <w:rsid w:val="00FC3FA5"/>
    <w:rsid w:val="00FD3E53"/>
    <w:rsid w:val="00FE0156"/>
    <w:rsid w:val="00FE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B5484B-0429-470A-8FDD-C5688242F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52E51"/>
    <w:pPr>
      <w:spacing w:after="0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958EF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07732"/>
    <w:pPr>
      <w:keepNext/>
      <w:keepLines/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C6B04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3068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93068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958EF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07732"/>
    <w:rPr>
      <w:rFonts w:ascii="Arial" w:eastAsiaTheme="majorEastAsia" w:hAnsi="Arial" w:cstheme="majorBidi"/>
      <w:b/>
      <w:bCs/>
      <w:sz w:val="26"/>
      <w:szCs w:val="26"/>
    </w:rPr>
  </w:style>
  <w:style w:type="paragraph" w:styleId="Listenabsatz">
    <w:name w:val="List Paragraph"/>
    <w:basedOn w:val="Standard"/>
    <w:uiPriority w:val="34"/>
    <w:qFormat/>
    <w:rsid w:val="00DC2B2C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B5D83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B5D83"/>
    <w:rPr>
      <w:rFonts w:ascii="Arial" w:hAnsi="Arial"/>
      <w:sz w:val="24"/>
    </w:rPr>
  </w:style>
  <w:style w:type="paragraph" w:styleId="Fuzeile">
    <w:name w:val="footer"/>
    <w:basedOn w:val="Standard"/>
    <w:link w:val="FuzeileZchn"/>
    <w:uiPriority w:val="99"/>
    <w:unhideWhenUsed/>
    <w:rsid w:val="00CB5D83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B5D83"/>
    <w:rPr>
      <w:rFonts w:ascii="Arial" w:hAnsi="Arial"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B5D8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B5D83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CB5D8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B5D83"/>
    <w:rPr>
      <w:rFonts w:eastAsiaTheme="minorEastAsia"/>
      <w:lang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BA49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BA492F"/>
    <w:rPr>
      <w:rFonts w:ascii="Arial" w:eastAsiaTheme="majorEastAsia" w:hAnsi="Arial" w:cstheme="majorBidi"/>
      <w:spacing w:val="5"/>
      <w:kern w:val="28"/>
      <w:sz w:val="52"/>
      <w:szCs w:val="5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A492F"/>
    <w:pPr>
      <w:outlineLvl w:val="9"/>
    </w:pPr>
    <w:rPr>
      <w:rFonts w:asciiTheme="majorHAnsi" w:hAnsiTheme="majorHAnsi"/>
      <w:color w:val="365F91" w:themeColor="accent1" w:themeShade="BF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A492F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A492F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unhideWhenUsed/>
    <w:rsid w:val="002F7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recipefullunit">
    <w:name w:val="recipe_full_unit"/>
    <w:basedOn w:val="Absatz-Standardschriftart"/>
    <w:rsid w:val="00205715"/>
  </w:style>
  <w:style w:type="character" w:customStyle="1" w:styleId="recipeamount">
    <w:name w:val="recipe_amount"/>
    <w:basedOn w:val="Absatz-Standardschriftart"/>
    <w:rsid w:val="00205715"/>
  </w:style>
  <w:style w:type="character" w:customStyle="1" w:styleId="recipeunit">
    <w:name w:val="recipe_unit"/>
    <w:basedOn w:val="Absatz-Standardschriftart"/>
    <w:rsid w:val="00205715"/>
  </w:style>
  <w:style w:type="character" w:customStyle="1" w:styleId="recipefullname">
    <w:name w:val="recipe_full_name"/>
    <w:basedOn w:val="Absatz-Standardschriftart"/>
    <w:rsid w:val="00205715"/>
  </w:style>
  <w:style w:type="character" w:customStyle="1" w:styleId="berschrift3Zchn">
    <w:name w:val="Überschrift 3 Zchn"/>
    <w:basedOn w:val="Absatz-Standardschriftart"/>
    <w:link w:val="berschrift3"/>
    <w:uiPriority w:val="9"/>
    <w:rsid w:val="005C6B04"/>
    <w:rPr>
      <w:rFonts w:ascii="Arial" w:eastAsiaTheme="majorEastAsia" w:hAnsi="Arial" w:cstheme="majorBidi"/>
      <w:b/>
      <w:bCs/>
      <w:sz w:val="24"/>
    </w:rPr>
  </w:style>
  <w:style w:type="character" w:customStyle="1" w:styleId="post-label">
    <w:name w:val="post-label"/>
    <w:basedOn w:val="Absatz-Standardschriftart"/>
    <w:rsid w:val="005C6B04"/>
  </w:style>
  <w:style w:type="character" w:styleId="Hervorhebung">
    <w:name w:val="Emphasis"/>
    <w:basedOn w:val="Absatz-Standardschriftart"/>
    <w:uiPriority w:val="20"/>
    <w:qFormat/>
    <w:rsid w:val="00023A29"/>
    <w:rPr>
      <w:i/>
      <w:iCs/>
    </w:rPr>
  </w:style>
  <w:style w:type="character" w:customStyle="1" w:styleId="quantity">
    <w:name w:val="quantity"/>
    <w:basedOn w:val="Absatz-Standardschriftart"/>
    <w:rsid w:val="00C43DE5"/>
  </w:style>
  <w:style w:type="character" w:customStyle="1" w:styleId="style-scope">
    <w:name w:val="style-scope"/>
    <w:basedOn w:val="Absatz-Standardschriftart"/>
    <w:rsid w:val="004E299A"/>
  </w:style>
  <w:style w:type="character" w:styleId="BesuchterHyperlink">
    <w:name w:val="FollowedHyperlink"/>
    <w:basedOn w:val="Absatz-Standardschriftart"/>
    <w:uiPriority w:val="99"/>
    <w:semiHidden/>
    <w:unhideWhenUsed/>
    <w:rsid w:val="00EE4021"/>
    <w:rPr>
      <w:color w:val="800080" w:themeColor="followed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A52FA"/>
    <w:pPr>
      <w:numPr>
        <w:ilvl w:val="1"/>
      </w:numPr>
      <w:spacing w:after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eastAsia="de-DE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A52F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E042F5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9B37D6"/>
    <w:pPr>
      <w:spacing w:after="100"/>
      <w:ind w:left="480"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93068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3068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D24FD0"/>
    <w:pPr>
      <w:spacing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D24FD0"/>
    <w:rPr>
      <w:rFonts w:ascii="Arial" w:hAnsi="Arial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D24FD0"/>
    <w:rPr>
      <w:vertAlign w:val="superscript"/>
    </w:rPr>
  </w:style>
  <w:style w:type="character" w:styleId="Fett">
    <w:name w:val="Strong"/>
    <w:basedOn w:val="Absatz-Standardschriftart"/>
    <w:uiPriority w:val="22"/>
    <w:qFormat/>
    <w:rsid w:val="0063629D"/>
    <w:rPr>
      <w:b/>
      <w:bCs/>
    </w:rPr>
  </w:style>
  <w:style w:type="table" w:styleId="Tabellenraster">
    <w:name w:val="Table Grid"/>
    <w:basedOn w:val="NormaleTabelle"/>
    <w:uiPriority w:val="59"/>
    <w:rsid w:val="00495B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1">
    <w:name w:val="standard1"/>
    <w:basedOn w:val="Standard"/>
    <w:rsid w:val="00495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283C1D"/>
    <w:rPr>
      <w:color w:val="808080"/>
    </w:rPr>
  </w:style>
  <w:style w:type="paragraph" w:customStyle="1" w:styleId="Kopfzeilerechts">
    <w:name w:val="Kopfzeile rechts"/>
    <w:basedOn w:val="Kopfzeile"/>
    <w:link w:val="KopfzeilerechtsZchn"/>
    <w:qFormat/>
    <w:rsid w:val="00320132"/>
    <w:pPr>
      <w:pBdr>
        <w:bottom w:val="single" w:sz="6" w:space="1" w:color="auto"/>
      </w:pBdr>
    </w:pPr>
    <w:rPr>
      <w:b/>
      <w:noProof/>
    </w:rPr>
  </w:style>
  <w:style w:type="character" w:customStyle="1" w:styleId="KopfzeilerechtsZchn">
    <w:name w:val="Kopfzeile rechts Zchn"/>
    <w:basedOn w:val="KopfzeileZchn"/>
    <w:link w:val="Kopfzeilerechts"/>
    <w:rsid w:val="00320132"/>
    <w:rPr>
      <w:rFonts w:ascii="Arial" w:hAnsi="Arial"/>
      <w:b/>
      <w:noProof/>
      <w:sz w:val="24"/>
    </w:rPr>
  </w:style>
  <w:style w:type="table" w:styleId="Gitternetztabelle1hell">
    <w:name w:val="Grid Table 1 Light"/>
    <w:basedOn w:val="NormaleTabelle"/>
    <w:uiPriority w:val="46"/>
    <w:rsid w:val="004811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5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5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8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6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7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0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7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8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20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6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4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2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4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3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36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7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1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2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4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39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54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76401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47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671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73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62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300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21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680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3351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9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0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yperlink" Target="https://www.aliexpress.com/item/32891328430.html" TargetMode="External"/><Relationship Id="rId26" Type="http://schemas.openxmlformats.org/officeDocument/2006/relationships/hyperlink" Target="https://www.ebay.de/itm/311859237255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aliexpress.com/item/1005002375550407.html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www.ebay.de/itm/402597361624" TargetMode="External"/><Relationship Id="rId25" Type="http://schemas.openxmlformats.org/officeDocument/2006/relationships/hyperlink" Target="https://www.ebay.de/itm/264813617899" TargetMode="External"/><Relationship Id="rId33" Type="http://schemas.openxmlformats.org/officeDocument/2006/relationships/hyperlink" Target="https://www.ebay.de/itm/402696857628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www.ebay.de/itm/123571387480?var=424142377263" TargetMode="External"/><Relationship Id="rId29" Type="http://schemas.openxmlformats.org/officeDocument/2006/relationships/hyperlink" Target="https://www.ebay.de/itm/28436889484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yperlink" Target="https://www.aliexpress.com/item/32967528231.html" TargetMode="External"/><Relationship Id="rId32" Type="http://schemas.openxmlformats.org/officeDocument/2006/relationships/hyperlink" Target="https://www.ebay.de/itm/233933295008" TargetMode="Externa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hyperlink" Target="https://www.aliexpress.com/item/4000385806747.html" TargetMode="External"/><Relationship Id="rId28" Type="http://schemas.openxmlformats.org/officeDocument/2006/relationships/hyperlink" Target="https://www.ebay.de/itm/173779404364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www.ebay.de/itm/111447113032" TargetMode="External"/><Relationship Id="rId31" Type="http://schemas.openxmlformats.org/officeDocument/2006/relationships/hyperlink" Target="https://www.ebay.de/itm/254069873397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hyperlink" Target="https://www.ebay.de/itm/254159873534?var=553510124474" TargetMode="External"/><Relationship Id="rId27" Type="http://schemas.openxmlformats.org/officeDocument/2006/relationships/hyperlink" Target="https://www.digikey.com/en/products/detail/switchcraft-inc/S1017/3909312" TargetMode="External"/><Relationship Id="rId30" Type="http://schemas.openxmlformats.org/officeDocument/2006/relationships/hyperlink" Target="https://www.ebay.de/itm/173575874739" TargetMode="External"/><Relationship Id="rId35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guel\Documents\Benutzerdefinierte%20Office-Vorlagen\Word%20Vorlage%20Manual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A11FA57D14467997E26C5DAD85E15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087E3D-7EB9-4A70-B4B9-796B8D557BF6}"/>
      </w:docPartPr>
      <w:docPartBody>
        <w:p w:rsidR="001E0503" w:rsidRDefault="001E0503">
          <w:pPr>
            <w:pStyle w:val="DFA11FA57D14467997E26C5DAD85E159"/>
          </w:pPr>
          <w:r w:rsidRPr="00B84138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503"/>
    <w:rsid w:val="00037149"/>
    <w:rsid w:val="00092773"/>
    <w:rsid w:val="001E0503"/>
    <w:rsid w:val="00292C12"/>
    <w:rsid w:val="004A353C"/>
    <w:rsid w:val="00711576"/>
    <w:rsid w:val="008F27C5"/>
    <w:rsid w:val="009E55B2"/>
    <w:rsid w:val="00BA29CA"/>
    <w:rsid w:val="00BB0BE2"/>
    <w:rsid w:val="00CC466D"/>
    <w:rsid w:val="00D245CC"/>
    <w:rsid w:val="00EF4C1D"/>
    <w:rsid w:val="00F8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DFA11FA57D14467997E26C5DAD85E159">
    <w:name w:val="DFA11FA57D14467997E26C5DAD85E1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BA71BF-0ACF-4277-9614-697CC96A0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Vorlage Manuals.dotx</Template>
  <TotalTime>0</TotalTime>
  <Pages>1</Pages>
  <Words>902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Mobile Mini-Powersupply</vt:lpstr>
    </vt:vector>
  </TitlesOfParts>
  <Company/>
  <LinksUpToDate>false</LinksUpToDate>
  <CharactersWithSpaces>6578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Mini-Powersupply</dc:title>
  <dc:subject>Created With “Advanced Ultimate Box-Maker using OpenSCAD</dc:subject>
  <dc:creator>Miguel Ostermann</dc:creator>
  <cp:lastModifiedBy>Miguel</cp:lastModifiedBy>
  <cp:revision>21</cp:revision>
  <cp:lastPrinted>2020-12-05T11:09:00Z</cp:lastPrinted>
  <dcterms:created xsi:type="dcterms:W3CDTF">2021-08-31T20:10:00Z</dcterms:created>
  <dcterms:modified xsi:type="dcterms:W3CDTF">2021-09-02T12:53:00Z</dcterms:modified>
  <cp:category>Electronic</cp:category>
</cp:coreProperties>
</file>